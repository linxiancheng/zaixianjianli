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text" w:tblpY="1"/>
        <w:tblOverlap w:val="never"/>
        <w:tblW w:w="809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96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63" w:hRule="atLeast"/>
        </w:trPr>
        <w:tc>
          <w:tcPr>
            <w:tcW w:w="8096" w:type="dxa"/>
            <w:shd w:val="clear" w:color="auto" w:fill="auto"/>
          </w:tcPr>
          <w:p>
            <w:pPr>
              <w:tabs>
                <w:tab w:val="left" w:pos="3315"/>
              </w:tabs>
              <w:snapToGrid w:val="0"/>
              <w:spacing w:before="624" w:beforeLines="200" w:after="312" w:afterLines="100" w:line="360" w:lineRule="exact"/>
              <w:ind w:left="840" w:leftChars="400"/>
              <w:rPr>
                <w:rFonts w:hint="eastAsia" w:ascii="微软雅黑" w:hAnsi="微软雅黑" w:eastAsia="微软雅黑"/>
                <w:lang w:val="en-US" w:eastAsia="zh-CN"/>
              </w:rPr>
            </w:pPr>
            <w:r>
              <w:rPr>
                <w:rFonts w:hint="eastAsia" w:ascii="微软雅黑" w:hAnsi="微软雅黑" w:eastAsia="微软雅黑"/>
                <w:color w:val="FFFFFF" w:themeColor="background1"/>
                <w:sz w:val="48"/>
                <w:lang w:eastAsia="zh-CN"/>
                <w14:textFill>
                  <w14:solidFill>
                    <w14:schemeClr w14:val="bg1"/>
                  </w14:solidFill>
                </w14:textFill>
              </w:rPr>
              <w:t>林献程</w:t>
            </w:r>
            <w:r>
              <w:rPr>
                <w:rFonts w:ascii="微软雅黑" w:hAnsi="微软雅黑" w:eastAsia="微软雅黑"/>
                <w:color w:val="FFFFFF" w:themeColor="background1"/>
                <w:sz w:val="48"/>
                <w14:textFill>
                  <w14:solidFill>
                    <w14:schemeClr w14:val="bg1"/>
                  </w14:solidFill>
                </w14:textFill>
              </w:rPr>
              <w:tab/>
            </w:r>
            <w:r>
              <w:rPr>
                <w:rFonts w:hint="eastAsia" w:ascii="微软雅黑" w:hAnsi="微软雅黑" w:eastAsia="微软雅黑"/>
                <w:color w:val="FFFFFF" w:themeColor="background1"/>
                <w14:textFill>
                  <w14:solidFill>
                    <w14:schemeClr w14:val="bg1"/>
                  </w14:solidFill>
                </w14:textFill>
              </w:rPr>
              <w:t>意向岗位：</w:t>
            </w:r>
            <w:r>
              <w:rPr>
                <w:rFonts w:hint="eastAsia" w:ascii="微软雅黑" w:hAnsi="微软雅黑" w:eastAsia="微软雅黑"/>
                <w:color w:val="FFFFFF" w:themeColor="background1"/>
                <w:lang w:val="en-US" w:eastAsia="zh-CN"/>
                <w14:textFill>
                  <w14:solidFill>
                    <w14:schemeClr w14:val="bg1"/>
                  </w14:solidFill>
                </w14:textFill>
              </w:rPr>
              <w:t>web前端</w:t>
            </w:r>
          </w:p>
        </w:tc>
      </w:tr>
    </w:tbl>
    <w:p>
      <w:pPr>
        <w:snapToGrid w:val="0"/>
        <w:spacing w:line="360" w:lineRule="exact"/>
        <w:rPr>
          <w:rFonts w:asciiTheme="minorEastAsia" w:hAnsiTheme="minorEastAsia"/>
          <w:color w:val="262626" w:themeColor="text1" w:themeTint="D9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cs="宋体" w:asciiTheme="minorEastAsia" w:hAnsiTheme="minorEastAsia"/>
          <w:color w:val="262626" w:themeColor="text1" w:themeTint="D9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br w:type="textWrapping" w:clear="all"/>
      </w:r>
      <w:r>
        <w:rPr>
          <w:rFonts w:cs="宋体" w:asciiTheme="minorEastAsia" w:hAnsiTheme="minorEastAsia"/>
          <w:color w:val="262626" w:themeColor="text1" w:themeTint="D9"/>
          <w:sz w:val="24"/>
          <w:szCs w:val="24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drawing>
          <wp:anchor distT="0" distB="0" distL="114935" distR="114935" simplePos="0" relativeHeight="251659264" behindDoc="0" locked="1" layoutInCell="1" allowOverlap="1">
            <wp:simplePos x="0" y="0"/>
            <wp:positionH relativeFrom="margin">
              <wp:posOffset>5676265</wp:posOffset>
            </wp:positionH>
            <wp:positionV relativeFrom="margin">
              <wp:posOffset>266065</wp:posOffset>
            </wp:positionV>
            <wp:extent cx="1228725" cy="1534160"/>
            <wp:effectExtent l="28575" t="28575" r="38100" b="37465"/>
            <wp:wrapNone/>
            <wp:docPr id="4" name="photo" descr="F:\python\demo\img\tou.pngt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hoto" descr="F:\python\demo\img\tou.pngtou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5341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tbl>
      <w:tblPr>
        <w:tblStyle w:val="6"/>
        <w:tblW w:w="11906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2"/>
        <w:gridCol w:w="7704"/>
        <w:gridCol w:w="3758"/>
        <w:gridCol w:w="222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992" w:hRule="atLeast"/>
        </w:trPr>
        <w:tc>
          <w:tcPr>
            <w:tcW w:w="222" w:type="dxa"/>
          </w:tcPr>
          <w:p>
            <w:pPr>
              <w:snapToGrid w:val="0"/>
              <w:spacing w:line="360" w:lineRule="exac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</w:p>
        </w:tc>
        <w:tc>
          <w:tcPr>
            <w:tcW w:w="7704" w:type="dxa"/>
          </w:tcPr>
          <w:p>
            <w:pPr>
              <w:snapToGrid w:val="0"/>
              <w:spacing w:before="468" w:beforeLines="150" w:line="380" w:lineRule="exact"/>
              <w:ind w:left="315" w:leftChars="150" w:right="315" w:rightChars="150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4493260" cy="352425"/>
                      <wp:effectExtent l="0" t="0" r="21590" b="28575"/>
                      <wp:docPr id="30" name="组合 3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93399" cy="352425"/>
                                <a:chOff x="0" y="0"/>
                                <a:chExt cx="4493399" cy="352425"/>
                              </a:xfr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wpg:grpSpPr>
                            <wps:wsp>
                              <wps:cNvPr id="31" name="Freeform 5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66675" y="104775"/>
                                  <a:ext cx="215900" cy="169545"/>
                                </a:xfrm>
                                <a:custGeom>
                                  <a:avLst/>
                                  <a:gdLst>
                                    <a:gd name="T0" fmla="*/ 345 w 448"/>
                                    <a:gd name="T1" fmla="*/ 162 h 352"/>
                                    <a:gd name="T2" fmla="*/ 233 w 448"/>
                                    <a:gd name="T3" fmla="*/ 204 h 352"/>
                                    <a:gd name="T4" fmla="*/ 224 w 448"/>
                                    <a:gd name="T5" fmla="*/ 205 h 352"/>
                                    <a:gd name="T6" fmla="*/ 215 w 448"/>
                                    <a:gd name="T7" fmla="*/ 204 h 352"/>
                                    <a:gd name="T8" fmla="*/ 103 w 448"/>
                                    <a:gd name="T9" fmla="*/ 162 h 352"/>
                                    <a:gd name="T10" fmla="*/ 100 w 448"/>
                                    <a:gd name="T11" fmla="*/ 235 h 352"/>
                                    <a:gd name="T12" fmla="*/ 224 w 448"/>
                                    <a:gd name="T13" fmla="*/ 294 h 352"/>
                                    <a:gd name="T14" fmla="*/ 348 w 448"/>
                                    <a:gd name="T15" fmla="*/ 235 h 352"/>
                                    <a:gd name="T16" fmla="*/ 345 w 448"/>
                                    <a:gd name="T17" fmla="*/ 162 h 352"/>
                                    <a:gd name="T18" fmla="*/ 448 w 448"/>
                                    <a:gd name="T19" fmla="*/ 88 h 352"/>
                                    <a:gd name="T20" fmla="*/ 443 w 448"/>
                                    <a:gd name="T21" fmla="*/ 81 h 352"/>
                                    <a:gd name="T22" fmla="*/ 226 w 448"/>
                                    <a:gd name="T23" fmla="*/ 0 h 352"/>
                                    <a:gd name="T24" fmla="*/ 224 w 448"/>
                                    <a:gd name="T25" fmla="*/ 0 h 352"/>
                                    <a:gd name="T26" fmla="*/ 222 w 448"/>
                                    <a:gd name="T27" fmla="*/ 0 h 352"/>
                                    <a:gd name="T28" fmla="*/ 5 w 448"/>
                                    <a:gd name="T29" fmla="*/ 81 h 352"/>
                                    <a:gd name="T30" fmla="*/ 0 w 448"/>
                                    <a:gd name="T31" fmla="*/ 88 h 352"/>
                                    <a:gd name="T32" fmla="*/ 5 w 448"/>
                                    <a:gd name="T33" fmla="*/ 95 h 352"/>
                                    <a:gd name="T34" fmla="*/ 69 w 448"/>
                                    <a:gd name="T35" fmla="*/ 119 h 352"/>
                                    <a:gd name="T36" fmla="*/ 50 w 448"/>
                                    <a:gd name="T37" fmla="*/ 195 h 352"/>
                                    <a:gd name="T38" fmla="*/ 38 w 448"/>
                                    <a:gd name="T39" fmla="*/ 220 h 352"/>
                                    <a:gd name="T40" fmla="*/ 49 w 448"/>
                                    <a:gd name="T41" fmla="*/ 245 h 352"/>
                                    <a:gd name="T42" fmla="*/ 38 w 448"/>
                                    <a:gd name="T43" fmla="*/ 344 h 352"/>
                                    <a:gd name="T44" fmla="*/ 39 w 448"/>
                                    <a:gd name="T45" fmla="*/ 350 h 352"/>
                                    <a:gd name="T46" fmla="*/ 44 w 448"/>
                                    <a:gd name="T47" fmla="*/ 352 h 352"/>
                                    <a:gd name="T48" fmla="*/ 81 w 448"/>
                                    <a:gd name="T49" fmla="*/ 352 h 352"/>
                                    <a:gd name="T50" fmla="*/ 86 w 448"/>
                                    <a:gd name="T51" fmla="*/ 350 h 352"/>
                                    <a:gd name="T52" fmla="*/ 87 w 448"/>
                                    <a:gd name="T53" fmla="*/ 344 h 352"/>
                                    <a:gd name="T54" fmla="*/ 76 w 448"/>
                                    <a:gd name="T55" fmla="*/ 245 h 352"/>
                                    <a:gd name="T56" fmla="*/ 87 w 448"/>
                                    <a:gd name="T57" fmla="*/ 220 h 352"/>
                                    <a:gd name="T58" fmla="*/ 75 w 448"/>
                                    <a:gd name="T59" fmla="*/ 195 h 352"/>
                                    <a:gd name="T60" fmla="*/ 95 w 448"/>
                                    <a:gd name="T61" fmla="*/ 128 h 352"/>
                                    <a:gd name="T62" fmla="*/ 222 w 448"/>
                                    <a:gd name="T63" fmla="*/ 176 h 352"/>
                                    <a:gd name="T64" fmla="*/ 224 w 448"/>
                                    <a:gd name="T65" fmla="*/ 176 h 352"/>
                                    <a:gd name="T66" fmla="*/ 226 w 448"/>
                                    <a:gd name="T67" fmla="*/ 176 h 352"/>
                                    <a:gd name="T68" fmla="*/ 443 w 448"/>
                                    <a:gd name="T69" fmla="*/ 95 h 352"/>
                                    <a:gd name="T70" fmla="*/ 448 w 448"/>
                                    <a:gd name="T71" fmla="*/ 88 h 35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</a:cxnLst>
                                  <a:rect l="0" t="0" r="r" b="b"/>
                                  <a:pathLst>
                                    <a:path w="448" h="352">
                                      <a:moveTo>
                                        <a:pt x="345" y="162"/>
                                      </a:moveTo>
                                      <a:cubicBezTo>
                                        <a:pt x="233" y="204"/>
                                        <a:pt x="233" y="204"/>
                                        <a:pt x="233" y="204"/>
                                      </a:cubicBezTo>
                                      <a:cubicBezTo>
                                        <a:pt x="230" y="205"/>
                                        <a:pt x="227" y="205"/>
                                        <a:pt x="224" y="205"/>
                                      </a:cubicBezTo>
                                      <a:cubicBezTo>
                                        <a:pt x="221" y="205"/>
                                        <a:pt x="218" y="205"/>
                                        <a:pt x="215" y="204"/>
                                      </a:cubicBezTo>
                                      <a:cubicBezTo>
                                        <a:pt x="103" y="162"/>
                                        <a:pt x="103" y="162"/>
                                        <a:pt x="103" y="162"/>
                                      </a:cubicBezTo>
                                      <a:cubicBezTo>
                                        <a:pt x="100" y="235"/>
                                        <a:pt x="100" y="235"/>
                                        <a:pt x="100" y="235"/>
                                      </a:cubicBezTo>
                                      <a:cubicBezTo>
                                        <a:pt x="98" y="267"/>
                                        <a:pt x="155" y="294"/>
                                        <a:pt x="224" y="294"/>
                                      </a:cubicBezTo>
                                      <a:cubicBezTo>
                                        <a:pt x="293" y="294"/>
                                        <a:pt x="350" y="267"/>
                                        <a:pt x="348" y="235"/>
                                      </a:cubicBezTo>
                                      <a:lnTo>
                                        <a:pt x="345" y="162"/>
                                      </a:lnTo>
                                      <a:close/>
                                      <a:moveTo>
                                        <a:pt x="448" y="88"/>
                                      </a:moveTo>
                                      <a:cubicBezTo>
                                        <a:pt x="448" y="85"/>
                                        <a:pt x="446" y="82"/>
                                        <a:pt x="443" y="81"/>
                                      </a:cubicBezTo>
                                      <a:cubicBezTo>
                                        <a:pt x="226" y="0"/>
                                        <a:pt x="226" y="0"/>
                                        <a:pt x="226" y="0"/>
                                      </a:cubicBezTo>
                                      <a:cubicBezTo>
                                        <a:pt x="225" y="0"/>
                                        <a:pt x="225" y="0"/>
                                        <a:pt x="224" y="0"/>
                                      </a:cubicBezTo>
                                      <a:cubicBezTo>
                                        <a:pt x="223" y="0"/>
                                        <a:pt x="223" y="0"/>
                                        <a:pt x="222" y="0"/>
                                      </a:cubicBezTo>
                                      <a:cubicBezTo>
                                        <a:pt x="5" y="81"/>
                                        <a:pt x="5" y="81"/>
                                        <a:pt x="5" y="81"/>
                                      </a:cubicBezTo>
                                      <a:cubicBezTo>
                                        <a:pt x="2" y="82"/>
                                        <a:pt x="0" y="85"/>
                                        <a:pt x="0" y="88"/>
                                      </a:cubicBezTo>
                                      <a:cubicBezTo>
                                        <a:pt x="0" y="91"/>
                                        <a:pt x="2" y="94"/>
                                        <a:pt x="5" y="95"/>
                                      </a:cubicBezTo>
                                      <a:cubicBezTo>
                                        <a:pt x="69" y="119"/>
                                        <a:pt x="69" y="119"/>
                                        <a:pt x="69" y="119"/>
                                      </a:cubicBezTo>
                                      <a:cubicBezTo>
                                        <a:pt x="57" y="139"/>
                                        <a:pt x="51" y="168"/>
                                        <a:pt x="50" y="195"/>
                                      </a:cubicBezTo>
                                      <a:cubicBezTo>
                                        <a:pt x="43" y="200"/>
                                        <a:pt x="38" y="209"/>
                                        <a:pt x="38" y="220"/>
                                      </a:cubicBezTo>
                                      <a:cubicBezTo>
                                        <a:pt x="38" y="230"/>
                                        <a:pt x="42" y="239"/>
                                        <a:pt x="49" y="245"/>
                                      </a:cubicBezTo>
                                      <a:cubicBezTo>
                                        <a:pt x="38" y="344"/>
                                        <a:pt x="38" y="344"/>
                                        <a:pt x="38" y="344"/>
                                      </a:cubicBezTo>
                                      <a:cubicBezTo>
                                        <a:pt x="37" y="346"/>
                                        <a:pt x="38" y="348"/>
                                        <a:pt x="39" y="350"/>
                                      </a:cubicBezTo>
                                      <a:cubicBezTo>
                                        <a:pt x="40" y="351"/>
                                        <a:pt x="42" y="352"/>
                                        <a:pt x="44" y="352"/>
                                      </a:cubicBezTo>
                                      <a:cubicBezTo>
                                        <a:pt x="81" y="352"/>
                                        <a:pt x="81" y="352"/>
                                        <a:pt x="81" y="352"/>
                                      </a:cubicBezTo>
                                      <a:cubicBezTo>
                                        <a:pt x="83" y="352"/>
                                        <a:pt x="85" y="351"/>
                                        <a:pt x="86" y="350"/>
                                      </a:cubicBezTo>
                                      <a:cubicBezTo>
                                        <a:pt x="87" y="348"/>
                                        <a:pt x="87" y="346"/>
                                        <a:pt x="87" y="344"/>
                                      </a:cubicBezTo>
                                      <a:cubicBezTo>
                                        <a:pt x="76" y="245"/>
                                        <a:pt x="76" y="245"/>
                                        <a:pt x="76" y="245"/>
                                      </a:cubicBezTo>
                                      <a:cubicBezTo>
                                        <a:pt x="83" y="239"/>
                                        <a:pt x="87" y="230"/>
                                        <a:pt x="87" y="220"/>
                                      </a:cubicBezTo>
                                      <a:cubicBezTo>
                                        <a:pt x="87" y="209"/>
                                        <a:pt x="82" y="200"/>
                                        <a:pt x="75" y="195"/>
                                      </a:cubicBezTo>
                                      <a:cubicBezTo>
                                        <a:pt x="77" y="164"/>
                                        <a:pt x="84" y="139"/>
                                        <a:pt x="95" y="128"/>
                                      </a:cubicBezTo>
                                      <a:cubicBezTo>
                                        <a:pt x="222" y="176"/>
                                        <a:pt x="222" y="176"/>
                                        <a:pt x="222" y="176"/>
                                      </a:cubicBezTo>
                                      <a:cubicBezTo>
                                        <a:pt x="223" y="176"/>
                                        <a:pt x="223" y="176"/>
                                        <a:pt x="224" y="176"/>
                                      </a:cubicBezTo>
                                      <a:cubicBezTo>
                                        <a:pt x="225" y="176"/>
                                        <a:pt x="225" y="176"/>
                                        <a:pt x="226" y="176"/>
                                      </a:cubicBezTo>
                                      <a:cubicBezTo>
                                        <a:pt x="443" y="95"/>
                                        <a:pt x="443" y="95"/>
                                        <a:pt x="443" y="95"/>
                                      </a:cubicBezTo>
                                      <a:cubicBezTo>
                                        <a:pt x="446" y="94"/>
                                        <a:pt x="448" y="91"/>
                                        <a:pt x="448" y="88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/>
                            </wps:wsp>
                            <wps:wsp>
                              <wps:cNvPr id="35" name="文本框 35"/>
                              <wps:cNvSpPr txBox="1"/>
                              <wps:spPr>
                                <a:xfrm>
                                  <a:off x="409565" y="0"/>
                                  <a:ext cx="1914525" cy="3263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spacing w:line="360" w:lineRule="exact"/>
                                      <w:jc w:val="left"/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教育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背景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spAutoFit/>
                              </wps:bodyPr>
                            </wps:wsp>
                            <wps:wsp>
                              <wps:cNvPr id="41" name="空心弧 2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0" y="0"/>
                                  <a:ext cx="352389" cy="352425"/>
                                </a:xfrm>
                                <a:prstGeom prst="blockArc">
                                  <a:avLst>
                                    <a:gd name="adj1" fmla="val 14057051"/>
                                    <a:gd name="adj2" fmla="val 8824544"/>
                                    <a:gd name="adj3" fmla="val 5930"/>
                                  </a:avLst>
                                </a:prstGeom>
                                <a:grpFill/>
                                <a:ln w="31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square" anchor="ctr">
                                <a:noAutofit/>
                              </wps:bodyPr>
                            </wps:wsp>
                            <wps:wsp>
                              <wps:cNvPr id="42" name="直接连接符 42"/>
                              <wps:cNvCnPr/>
                              <wps:spPr>
                                <a:xfrm>
                                  <a:off x="533399" y="352425"/>
                                  <a:ext cx="3960000" cy="0"/>
                                </a:xfrm>
                                <a:prstGeom prst="lin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27.75pt;width:353.8pt;" coordsize="4493399,352425" o:gfxdata="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">
                      <o:lock v:ext="edit" aspectratio="f"/>
                      <v:shape id="Freeform 5" o:spid="_x0000_s1026" o:spt="100" style="position:absolute;left:66675;top:104775;height:169545;width:215900;" filled="t" stroked="f" coordsize="448,352" o:gfxdata="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9SEMugAAANsA&#10;AAAPAAAAAAAAAAEAIAAAACIAAABkcnMvZG93bnJldi54bWxQSwECFAAUAAAACACHTuJAMy8FnjsA&#10;AAA5AAAAEAAAAAAAAAABACAAAAAJAQAAZHJzL3NoYXBleG1sLnhtbFBLBQYAAAAABgAGAFsBAACz&#10;AwAAAAA=&#10;" path="m345,162c233,204,233,204,233,204c230,205,227,205,224,205c221,205,218,205,215,204c103,162,103,162,103,162c100,235,100,235,100,235c98,267,155,294,224,294c293,294,350,267,348,235l345,162xm448,88c448,85,446,82,443,81c226,0,226,0,226,0c225,0,225,0,224,0c223,0,223,0,222,0c5,81,5,81,5,81c2,82,0,85,0,88c0,91,2,94,5,95c69,119,69,119,69,119c57,139,51,168,50,195c43,200,38,209,38,220c38,230,42,239,49,245c38,344,38,344,38,344c37,346,38,348,39,350c40,351,42,352,44,352c81,352,81,352,81,352c83,352,85,351,86,350c87,348,87,346,87,344c76,245,76,245,76,245c83,239,87,230,87,220c87,209,82,200,75,195c77,164,84,139,95,128c222,176,222,176,222,176c223,176,223,176,224,176c225,176,225,176,226,176c443,95,443,95,443,95c446,94,448,91,448,88xe">
                        <v:path o:connectlocs="166262,78029;112287,98259;107950,98740;103612,98259;49637,78029;48191,113190;107950,141608;167708,113190;166262,78029;215900,42386;213490,39014;108913,0;107950,0;106986,0;2409,39014;0,42386;2409,45757;33252,57317;24095,93924;18312,105965;23614,118007;18312,165691;18794,168581;21204,169545;39035,169545;41445,168581;41927,165691;36625,118007;41927,105965;36143,93924;45782,61652;106986,84772;107950,84772;108913,84772;213490,45757;215900,42386" o:connectangles="0,0,0,0,0,0,0,0,0,0,0,0,0,0,0,0,0,0,0,0,0,0,0,0,0,0,0,0,0,0,0,0,0,0,0,0"/>
                        <v:fill on="t" focussize="0,0"/>
                        <v:stroke on="f"/>
                        <v:imagedata o:title=""/>
                        <o:lock v:ext="edit" aspectratio="t"/>
                      </v:shape>
                      <v:shape id="_x0000_s1026" o:spid="_x0000_s1026" o:spt="202" type="#_x0000_t202" style="position:absolute;left:409565;top:0;height:326390;width:1914525;" filled="f" stroked="f" coordsize="21600,21600" o:gfxdata="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mCwMB7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 weight="0.5pt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jc w:val="left"/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教育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背景</w:t>
                              </w:r>
                            </w:p>
                          </w:txbxContent>
                        </v:textbox>
                      </v:shape>
                      <v:shape id="空心弧 2" o:spid="_x0000_s1026" style="position:absolute;left:0;top:0;height:352425;width:352389;v-text-anchor:middle;" filled="t" stroked="f" coordsize="352389,352425" o:gfxdata="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UkcE28AAAA&#10;2wAAAA8AAAAAAAAAAQAgAAAAIgAAAGRycy9kb3ducmV2LnhtbFBLAQIUABQAAAAIAIdO4kAzLwWe&#10;OwAAADkAAAAQAAAAAAAAAAEAIAAAAAsBAABkcnMvc2hhcGV4bWwueG1sUEsFBgAAAAAGAAYAWwEA&#10;ALUDAAAAAA==&#10;" path="m73331,33146c102268,12283,137796,-1,176194,-1c273503,-1,352388,78892,352388,176211c352388,273530,273503,352423,176194,352423c114199,352423,59683,320402,28283,272001l45834,260624c73504,303306,121553,331528,176193,331528c261961,331528,331490,261991,331490,176213c331490,90435,261961,20898,176193,20898c142348,20898,111031,31726,85518,50108xe">
                        <v:path o:connectlocs="79430,41629;37064,266303;176194,176212" o:connectangles="132,217,174"/>
                        <v:fill on="t" focussize="0,0"/>
                        <v:stroke on="f" weight="0.25pt" miterlimit="8" joinstyle="miter"/>
                        <v:imagedata o:title=""/>
                        <o:lock v:ext="edit" aspectratio="t"/>
                      </v:shape>
                      <v:line id="_x0000_s1026" o:spid="_x0000_s1026" o:spt="20" style="position:absolute;left:533399;top:352425;height:0;width:3960000;" filled="t" stroked="t" coordsize="21600,21600" o:gfxdata="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c0tYE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weight="0.5pt" color="#D9D9D9 [2732]" miterlimit="8" joinstyle="miter"/>
                        <v:imagedata o:title=""/>
                        <o:lock v:ext="edit" aspectratio="f"/>
                      </v:lin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tabs>
                <w:tab w:val="left" w:pos="2727"/>
                <w:tab w:val="left" w:pos="5199"/>
              </w:tabs>
              <w:snapToGrid w:val="0"/>
              <w:spacing w:line="380" w:lineRule="exact"/>
              <w:ind w:left="315" w:leftChars="150" w:right="315" w:rightChars="150"/>
              <w:jc w:val="left"/>
              <w:rPr>
                <w:rFonts w:asciiTheme="minorEastAsia" w:hAnsiTheme="minorEastAsia"/>
                <w:color w:val="262626" w:themeColor="text1" w:themeTint="D9"/>
                <w:lang w:val="en-US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201</w:t>
            </w:r>
            <w:r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2</w:t>
            </w: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.09-201</w:t>
            </w:r>
            <w:r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5</w:t>
            </w: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.</w:t>
            </w:r>
            <w:r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 xml:space="preserve">07    </w:t>
            </w:r>
            <w:r>
              <w:rPr>
                <w:rFonts w:hint="eastAsia" w:asciiTheme="minorEastAsia" w:hAnsiTheme="minorEastAsia"/>
                <w:color w:val="262626" w:themeColor="text1" w:themeTint="D9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广东农工商职业技术学院</w:t>
            </w:r>
            <w:r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 xml:space="preserve">    计算机多媒体技术</w:t>
            </w:r>
          </w:p>
          <w:p>
            <w:pPr>
              <w:snapToGrid w:val="0"/>
              <w:spacing w:before="624" w:beforeLines="200" w:line="380" w:lineRule="exact"/>
              <w:ind w:left="315" w:leftChars="150" w:right="315" w:rightChars="15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4493260" cy="352425"/>
                      <wp:effectExtent l="0" t="0" r="21590" b="28575"/>
                      <wp:docPr id="43" name="组合 4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93399" cy="352425"/>
                                <a:chOff x="0" y="0"/>
                                <a:chExt cx="4493399" cy="352425"/>
                              </a:xfr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wpg:grpSpPr>
                            <wps:wsp>
                              <wps:cNvPr id="44" name="文本框 44"/>
                              <wps:cNvSpPr txBox="1"/>
                              <wps:spPr>
                                <a:xfrm>
                                  <a:off x="409575" y="0"/>
                                  <a:ext cx="1914329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spacing w:line="360" w:lineRule="exact"/>
                                      <w:jc w:val="left"/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工作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经历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spAutoFit/>
                              </wps:bodyPr>
                            </wps:wsp>
                            <wps:wsp>
                              <wps:cNvPr id="45" name="空心弧 2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0" y="0"/>
                                  <a:ext cx="352389" cy="352425"/>
                                </a:xfrm>
                                <a:prstGeom prst="blockArc">
                                  <a:avLst>
                                    <a:gd name="adj1" fmla="val 14057051"/>
                                    <a:gd name="adj2" fmla="val 8824544"/>
                                    <a:gd name="adj3" fmla="val 5930"/>
                                  </a:avLst>
                                </a:prstGeom>
                                <a:grpFill/>
                                <a:ln w="31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square" anchor="ctr">
                                <a:noAutofit/>
                              </wps:bodyPr>
                            </wps:wsp>
                            <wps:wsp>
                              <wps:cNvPr id="46" name="直接连接符 46"/>
                              <wps:cNvCnPr/>
                              <wps:spPr>
                                <a:xfrm>
                                  <a:off x="533399" y="352425"/>
                                  <a:ext cx="3960000" cy="0"/>
                                </a:xfrm>
                                <a:prstGeom prst="lin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7" name="Freeform 55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66675" y="85725"/>
                                  <a:ext cx="216000" cy="173790"/>
                                </a:xfrm>
                                <a:custGeom>
                                  <a:avLst/>
                                  <a:gdLst>
                                    <a:gd name="T0" fmla="*/ 406 w 478"/>
                                    <a:gd name="T1" fmla="*/ 72 h 384"/>
                                    <a:gd name="T2" fmla="*/ 382 w 478"/>
                                    <a:gd name="T3" fmla="*/ 48 h 384"/>
                                    <a:gd name="T4" fmla="*/ 96 w 478"/>
                                    <a:gd name="T5" fmla="*/ 48 h 384"/>
                                    <a:gd name="T6" fmla="*/ 72 w 478"/>
                                    <a:gd name="T7" fmla="*/ 72 h 384"/>
                                    <a:gd name="T8" fmla="*/ 72 w 478"/>
                                    <a:gd name="T9" fmla="*/ 96 h 384"/>
                                    <a:gd name="T10" fmla="*/ 406 w 478"/>
                                    <a:gd name="T11" fmla="*/ 96 h 384"/>
                                    <a:gd name="T12" fmla="*/ 406 w 478"/>
                                    <a:gd name="T13" fmla="*/ 72 h 384"/>
                                    <a:gd name="T14" fmla="*/ 406 w 478"/>
                                    <a:gd name="T15" fmla="*/ 72 h 384"/>
                                    <a:gd name="T16" fmla="*/ 335 w 478"/>
                                    <a:gd name="T17" fmla="*/ 0 h 384"/>
                                    <a:gd name="T18" fmla="*/ 144 w 478"/>
                                    <a:gd name="T19" fmla="*/ 0 h 384"/>
                                    <a:gd name="T20" fmla="*/ 120 w 478"/>
                                    <a:gd name="T21" fmla="*/ 24 h 384"/>
                                    <a:gd name="T22" fmla="*/ 358 w 478"/>
                                    <a:gd name="T23" fmla="*/ 24 h 384"/>
                                    <a:gd name="T24" fmla="*/ 335 w 478"/>
                                    <a:gd name="T25" fmla="*/ 0 h 384"/>
                                    <a:gd name="T26" fmla="*/ 335 w 478"/>
                                    <a:gd name="T27" fmla="*/ 0 h 384"/>
                                    <a:gd name="T28" fmla="*/ 454 w 478"/>
                                    <a:gd name="T29" fmla="*/ 96 h 384"/>
                                    <a:gd name="T30" fmla="*/ 440 w 478"/>
                                    <a:gd name="T31" fmla="*/ 82 h 384"/>
                                    <a:gd name="T32" fmla="*/ 440 w 478"/>
                                    <a:gd name="T33" fmla="*/ 120 h 384"/>
                                    <a:gd name="T34" fmla="*/ 38 w 478"/>
                                    <a:gd name="T35" fmla="*/ 120 h 384"/>
                                    <a:gd name="T36" fmla="*/ 38 w 478"/>
                                    <a:gd name="T37" fmla="*/ 82 h 384"/>
                                    <a:gd name="T38" fmla="*/ 24 w 478"/>
                                    <a:gd name="T39" fmla="*/ 96 h 384"/>
                                    <a:gd name="T40" fmla="*/ 6 w 478"/>
                                    <a:gd name="T41" fmla="*/ 144 h 384"/>
                                    <a:gd name="T42" fmla="*/ 43 w 478"/>
                                    <a:gd name="T43" fmla="*/ 360 h 384"/>
                                    <a:gd name="T44" fmla="*/ 72 w 478"/>
                                    <a:gd name="T45" fmla="*/ 384 h 384"/>
                                    <a:gd name="T46" fmla="*/ 406 w 478"/>
                                    <a:gd name="T47" fmla="*/ 384 h 384"/>
                                    <a:gd name="T48" fmla="*/ 435 w 478"/>
                                    <a:gd name="T49" fmla="*/ 360 h 384"/>
                                    <a:gd name="T50" fmla="*/ 473 w 478"/>
                                    <a:gd name="T51" fmla="*/ 144 h 384"/>
                                    <a:gd name="T52" fmla="*/ 454 w 478"/>
                                    <a:gd name="T53" fmla="*/ 96 h 384"/>
                                    <a:gd name="T54" fmla="*/ 454 w 478"/>
                                    <a:gd name="T55" fmla="*/ 96 h 384"/>
                                    <a:gd name="T56" fmla="*/ 335 w 478"/>
                                    <a:gd name="T57" fmla="*/ 226 h 384"/>
                                    <a:gd name="T58" fmla="*/ 311 w 478"/>
                                    <a:gd name="T59" fmla="*/ 250 h 384"/>
                                    <a:gd name="T60" fmla="*/ 168 w 478"/>
                                    <a:gd name="T61" fmla="*/ 250 h 384"/>
                                    <a:gd name="T62" fmla="*/ 144 w 478"/>
                                    <a:gd name="T63" fmla="*/ 226 h 384"/>
                                    <a:gd name="T64" fmla="*/ 144 w 478"/>
                                    <a:gd name="T65" fmla="*/ 178 h 384"/>
                                    <a:gd name="T66" fmla="*/ 177 w 478"/>
                                    <a:gd name="T67" fmla="*/ 178 h 384"/>
                                    <a:gd name="T68" fmla="*/ 177 w 478"/>
                                    <a:gd name="T69" fmla="*/ 216 h 384"/>
                                    <a:gd name="T70" fmla="*/ 301 w 478"/>
                                    <a:gd name="T71" fmla="*/ 216 h 384"/>
                                    <a:gd name="T72" fmla="*/ 301 w 478"/>
                                    <a:gd name="T73" fmla="*/ 178 h 384"/>
                                    <a:gd name="T74" fmla="*/ 335 w 478"/>
                                    <a:gd name="T75" fmla="*/ 178 h 384"/>
                                    <a:gd name="T76" fmla="*/ 335 w 478"/>
                                    <a:gd name="T77" fmla="*/ 226 h 384"/>
                                    <a:gd name="T78" fmla="*/ 335 w 478"/>
                                    <a:gd name="T79" fmla="*/ 226 h 38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</a:cxnLst>
                                  <a:rect l="0" t="0" r="r" b="b"/>
                                  <a:pathLst>
                                    <a:path w="478" h="384">
                                      <a:moveTo>
                                        <a:pt x="406" y="72"/>
                                      </a:moveTo>
                                      <a:cubicBezTo>
                                        <a:pt x="406" y="48"/>
                                        <a:pt x="382" y="48"/>
                                        <a:pt x="382" y="48"/>
                                      </a:cubicBezTo>
                                      <a:cubicBezTo>
                                        <a:pt x="96" y="48"/>
                                        <a:pt x="96" y="48"/>
                                        <a:pt x="96" y="48"/>
                                      </a:cubicBezTo>
                                      <a:cubicBezTo>
                                        <a:pt x="96" y="48"/>
                                        <a:pt x="72" y="48"/>
                                        <a:pt x="72" y="72"/>
                                      </a:cubicBezTo>
                                      <a:cubicBezTo>
                                        <a:pt x="72" y="96"/>
                                        <a:pt x="72" y="96"/>
                                        <a:pt x="72" y="96"/>
                                      </a:cubicBezTo>
                                      <a:cubicBezTo>
                                        <a:pt x="406" y="96"/>
                                        <a:pt x="406" y="96"/>
                                        <a:pt x="406" y="96"/>
                                      </a:cubicBezTo>
                                      <a:cubicBezTo>
                                        <a:pt x="406" y="72"/>
                                        <a:pt x="406" y="72"/>
                                        <a:pt x="406" y="72"/>
                                      </a:cubicBezTo>
                                      <a:cubicBezTo>
                                        <a:pt x="406" y="72"/>
                                        <a:pt x="406" y="72"/>
                                        <a:pt x="406" y="72"/>
                                      </a:cubicBezTo>
                                      <a:close/>
                                      <a:moveTo>
                                        <a:pt x="335" y="0"/>
                                      </a:moveTo>
                                      <a:cubicBezTo>
                                        <a:pt x="144" y="0"/>
                                        <a:pt x="144" y="0"/>
                                        <a:pt x="144" y="0"/>
                                      </a:cubicBezTo>
                                      <a:cubicBezTo>
                                        <a:pt x="144" y="0"/>
                                        <a:pt x="120" y="0"/>
                                        <a:pt x="120" y="24"/>
                                      </a:cubicBezTo>
                                      <a:cubicBezTo>
                                        <a:pt x="358" y="24"/>
                                        <a:pt x="358" y="24"/>
                                        <a:pt x="358" y="24"/>
                                      </a:cubicBezTo>
                                      <a:cubicBezTo>
                                        <a:pt x="358" y="0"/>
                                        <a:pt x="335" y="0"/>
                                        <a:pt x="335" y="0"/>
                                      </a:cubicBezTo>
                                      <a:cubicBezTo>
                                        <a:pt x="335" y="0"/>
                                        <a:pt x="335" y="0"/>
                                        <a:pt x="335" y="0"/>
                                      </a:cubicBezTo>
                                      <a:close/>
                                      <a:moveTo>
                                        <a:pt x="454" y="96"/>
                                      </a:moveTo>
                                      <a:cubicBezTo>
                                        <a:pt x="440" y="82"/>
                                        <a:pt x="440" y="82"/>
                                        <a:pt x="440" y="82"/>
                                      </a:cubicBezTo>
                                      <a:cubicBezTo>
                                        <a:pt x="440" y="120"/>
                                        <a:pt x="440" y="120"/>
                                        <a:pt x="440" y="120"/>
                                      </a:cubicBezTo>
                                      <a:cubicBezTo>
                                        <a:pt x="38" y="120"/>
                                        <a:pt x="38" y="120"/>
                                        <a:pt x="38" y="120"/>
                                      </a:cubicBezTo>
                                      <a:cubicBezTo>
                                        <a:pt x="38" y="82"/>
                                        <a:pt x="38" y="82"/>
                                        <a:pt x="38" y="82"/>
                                      </a:cubicBezTo>
                                      <a:cubicBezTo>
                                        <a:pt x="24" y="96"/>
                                        <a:pt x="24" y="96"/>
                                        <a:pt x="24" y="96"/>
                                      </a:cubicBezTo>
                                      <a:cubicBezTo>
                                        <a:pt x="10" y="111"/>
                                        <a:pt x="0" y="114"/>
                                        <a:pt x="6" y="144"/>
                                      </a:cubicBezTo>
                                      <a:cubicBezTo>
                                        <a:pt x="11" y="174"/>
                                        <a:pt x="39" y="338"/>
                                        <a:pt x="43" y="360"/>
                                      </a:cubicBezTo>
                                      <a:cubicBezTo>
                                        <a:pt x="47" y="384"/>
                                        <a:pt x="72" y="384"/>
                                        <a:pt x="72" y="384"/>
                                      </a:cubicBezTo>
                                      <a:cubicBezTo>
                                        <a:pt x="406" y="384"/>
                                        <a:pt x="406" y="384"/>
                                        <a:pt x="406" y="384"/>
                                      </a:cubicBezTo>
                                      <a:cubicBezTo>
                                        <a:pt x="406" y="384"/>
                                        <a:pt x="431" y="384"/>
                                        <a:pt x="435" y="360"/>
                                      </a:cubicBezTo>
                                      <a:cubicBezTo>
                                        <a:pt x="440" y="338"/>
                                        <a:pt x="467" y="174"/>
                                        <a:pt x="473" y="144"/>
                                      </a:cubicBezTo>
                                      <a:cubicBezTo>
                                        <a:pt x="478" y="114"/>
                                        <a:pt x="468" y="111"/>
                                        <a:pt x="454" y="96"/>
                                      </a:cubicBezTo>
                                      <a:cubicBezTo>
                                        <a:pt x="454" y="96"/>
                                        <a:pt x="454" y="96"/>
                                        <a:pt x="454" y="96"/>
                                      </a:cubicBezTo>
                                      <a:close/>
                                      <a:moveTo>
                                        <a:pt x="335" y="226"/>
                                      </a:moveTo>
                                      <a:cubicBezTo>
                                        <a:pt x="335" y="226"/>
                                        <a:pt x="335" y="250"/>
                                        <a:pt x="311" y="250"/>
                                      </a:cubicBezTo>
                                      <a:cubicBezTo>
                                        <a:pt x="168" y="250"/>
                                        <a:pt x="168" y="250"/>
                                        <a:pt x="168" y="250"/>
                                      </a:cubicBezTo>
                                      <a:cubicBezTo>
                                        <a:pt x="144" y="250"/>
                                        <a:pt x="144" y="226"/>
                                        <a:pt x="144" y="226"/>
                                      </a:cubicBezTo>
                                      <a:cubicBezTo>
                                        <a:pt x="144" y="178"/>
                                        <a:pt x="144" y="178"/>
                                        <a:pt x="144" y="178"/>
                                      </a:cubicBezTo>
                                      <a:cubicBezTo>
                                        <a:pt x="177" y="178"/>
                                        <a:pt x="177" y="178"/>
                                        <a:pt x="177" y="178"/>
                                      </a:cubicBezTo>
                                      <a:cubicBezTo>
                                        <a:pt x="177" y="216"/>
                                        <a:pt x="177" y="216"/>
                                        <a:pt x="177" y="216"/>
                                      </a:cubicBezTo>
                                      <a:cubicBezTo>
                                        <a:pt x="301" y="216"/>
                                        <a:pt x="301" y="216"/>
                                        <a:pt x="301" y="216"/>
                                      </a:cubicBezTo>
                                      <a:cubicBezTo>
                                        <a:pt x="301" y="178"/>
                                        <a:pt x="301" y="178"/>
                                        <a:pt x="301" y="178"/>
                                      </a:cubicBezTo>
                                      <a:cubicBezTo>
                                        <a:pt x="335" y="178"/>
                                        <a:pt x="335" y="178"/>
                                        <a:pt x="335" y="178"/>
                                      </a:cubicBezTo>
                                      <a:cubicBezTo>
                                        <a:pt x="335" y="226"/>
                                        <a:pt x="335" y="226"/>
                                        <a:pt x="335" y="226"/>
                                      </a:cubicBezTo>
                                      <a:cubicBezTo>
                                        <a:pt x="335" y="226"/>
                                        <a:pt x="335" y="226"/>
                                        <a:pt x="335" y="226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27.75pt;width:353.8pt;" coordsize="4493399,352425" o:gfxdata="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">
                      <o:lock v:ext="edit" aspectratio="f"/>
                      <v:shape id="_x0000_s1026" o:spid="_x0000_s1026" o:spt="202" type="#_x0000_t202" style="position:absolute;left:409575;top:0;height:325755;width:1914329;" filled="f" stroked="f" coordsize="21600,21600" o:gfxdata="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vZtrh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on="f" weight="0.5pt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jc w:val="left"/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工作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经历</w:t>
                              </w:r>
                            </w:p>
                          </w:txbxContent>
                        </v:textbox>
                      </v:shape>
                      <v:shape id="空心弧 2" o:spid="_x0000_s1026" style="position:absolute;left:0;top:0;height:352425;width:352389;v-text-anchor:middle;" filled="t" stroked="f" coordsize="352389,352425" o:gfxdata="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ofdk6/&#10;AAAA2wAAAA8AAAAAAAAAAQAgAAAAIgAAAGRycy9kb3ducmV2LnhtbFBLAQIUABQAAAAIAIdO4kAz&#10;LwWeOwAAADkAAAAQAAAAAAAAAAEAIAAAAA4BAABkcnMvc2hhcGV4bWwueG1sUEsFBgAAAAAGAAYA&#10;WwEAALgDAAAAAA==&#10;" path="m73331,33146c102268,12283,137796,-1,176194,-1c273503,-1,352388,78892,352388,176211c352388,273530,273503,352423,176194,352423c114199,352423,59683,320402,28283,272001l45834,260624c73504,303306,121553,331528,176193,331528c261961,331528,331490,261991,331490,176213c331490,90435,261961,20898,176193,20898c142348,20898,111031,31726,85518,50108xe">
                        <v:path o:connectlocs="79430,41629;37064,266303;176194,176212" o:connectangles="132,217,174"/>
                        <v:fill on="t" focussize="0,0"/>
                        <v:stroke on="f" weight="0.25pt" miterlimit="8" joinstyle="miter"/>
                        <v:imagedata o:title=""/>
                        <o:lock v:ext="edit" aspectratio="t"/>
                      </v:shape>
                      <v:line id="_x0000_s1026" o:spid="_x0000_s1026" o:spt="20" style="position:absolute;left:533399;top:352425;height:0;width:3960000;" filled="t" stroked="t" coordsize="21600,21600" o:gfxdata="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+nQB74A&#10;AADbAAAADwAAAAAAAAABACAAAAAiAAAAZHJzL2Rvd25yZXYueG1sUEsBAhQAFAAAAAgAh07iQDMv&#10;BZ47AAAAOQAAABAAAAAAAAAAAQAgAAAADQEAAGRycy9zaGFwZXhtbC54bWxQSwUGAAAAAAYABgBb&#10;AQAAtwMAAAAA&#10;">
                        <v:fill on="t" focussize="0,0"/>
                        <v:stroke weight="0.5pt" color="#D9D9D9 [2732]" miterlimit="8" joinstyle="miter"/>
                        <v:imagedata o:title=""/>
                        <o:lock v:ext="edit" aspectratio="f"/>
                      </v:line>
                      <v:shape id="Freeform 55" o:spid="_x0000_s1026" o:spt="100" style="position:absolute;left:66675;top:85725;height:173790;width:216000;" filled="t" stroked="f" coordsize="478,384" o:gfxdata="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+KAZG74A&#10;AADbAAAADwAAAAAAAAABACAAAAAiAAAAZHJzL2Rvd25yZXYueG1sUEsBAhQAFAAAAAgAh07iQDMv&#10;BZ47AAAAOQAAABAAAAAAAAAAAQAgAAAADQEAAGRycy9zaGFwZXhtbC54bWxQSwUGAAAAAAYABgBb&#10;AQAAtwMAAAAA&#10;" path="m406,72c406,48,382,48,382,48c96,48,96,48,96,48c96,48,72,48,72,72c72,96,72,96,72,96c406,96,406,96,406,96c406,72,406,72,406,72c406,72,406,72,406,72xm335,0c144,0,144,0,144,0c144,0,120,0,120,24c358,24,358,24,358,24c358,0,335,0,335,0c335,0,335,0,335,0xm454,96c440,82,440,82,440,82c440,120,440,120,440,120c38,120,38,120,38,120c38,82,38,82,38,82c24,96,24,96,24,96c10,111,0,114,6,144c11,174,39,338,43,360c47,384,72,384,72,384c406,384,406,384,406,384c406,384,431,384,435,360c440,338,467,174,473,144c478,114,468,111,454,96c454,96,454,96,454,96xm335,226c335,226,335,250,311,250c168,250,168,250,168,250c144,250,144,226,144,226c144,178,144,178,144,178c177,178,177,178,177,178c177,216,177,216,177,216c301,216,301,216,301,216c301,178,301,178,301,178c335,178,335,178,335,178c335,226,335,226,335,226c335,226,335,226,335,226xe">
                        <v:path o:connectlocs="183464,32585;172619,21723;43380,21723;32535,32585;32535,43447;183464,43447;183464,32585;183464,32585;151380,0;65071,0;54225,10861;161774,10861;151380,0;151380,0;205154,43447;198828,37111;198828,54309;17171,54309;17171,37111;10845,43447;2711,65171;19430,162928;32535,173790;183464,173790;196569,162928;213740,65171;205154,43447;205154,43447;151380,102282;140535,113144;75916,113144;65071,102282;65071,80558;79983,80558;79983,97756;136016,97756;136016,80558;151380,80558;151380,102282;151380,102282" o:connectangles="0,0,0,0,0,0,0,0,0,0,0,0,0,0,0,0,0,0,0,0,0,0,0,0,0,0,0,0,0,0,0,0,0,0,0,0,0,0,0,0"/>
                        <v:fill on="t" focussize="0,0"/>
                        <v:stroke on="f"/>
                        <v:imagedata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tabs>
                <w:tab w:val="left" w:pos="2727"/>
                <w:tab w:val="left" w:pos="5846"/>
              </w:tabs>
              <w:snapToGrid w:val="0"/>
              <w:spacing w:line="380" w:lineRule="exact"/>
              <w:ind w:left="315" w:leftChars="150" w:right="315" w:rightChars="150"/>
              <w:jc w:val="left"/>
              <w:rPr>
                <w:rFonts w:hint="eastAsia" w:asciiTheme="minorEastAsia" w:hAnsiTheme="minorEastAsia" w:eastAsia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bookmarkStart w:id="0" w:name="work"/>
            <w:r>
              <w:rPr>
                <w:rFonts w:hint="eastAsia"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201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7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.0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6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-2017.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 xml:space="preserve">09     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广州聚亮网络科技有限公司</w:t>
            </w:r>
            <w:r>
              <w:rPr>
                <w:rFonts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ab/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web前端</w:t>
            </w:r>
          </w:p>
          <w:p>
            <w:pPr>
              <w:snapToGrid w:val="0"/>
              <w:spacing w:line="380" w:lineRule="exact"/>
              <w:ind w:left="315" w:leftChars="150" w:right="315" w:rightChars="150"/>
              <w:jc w:val="left"/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1、使用dedecms织梦系统制作网站模板</w:t>
            </w:r>
          </w:p>
          <w:p>
            <w:pPr>
              <w:snapToGrid w:val="0"/>
              <w:spacing w:line="380" w:lineRule="exact"/>
              <w:ind w:left="315" w:leftChars="150" w:right="315" w:rightChars="150"/>
              <w:jc w:val="left"/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2、网站页面的修改与编写，页面调试</w:t>
            </w:r>
          </w:p>
          <w:p>
            <w:pPr>
              <w:tabs>
                <w:tab w:val="left" w:pos="2727"/>
                <w:tab w:val="left" w:pos="5846"/>
              </w:tabs>
              <w:snapToGrid w:val="0"/>
              <w:spacing w:line="380" w:lineRule="exact"/>
              <w:ind w:left="315" w:leftChars="150" w:right="315" w:rightChars="150"/>
              <w:jc w:val="left"/>
              <w:rPr>
                <w:rFonts w:hint="eastAsia" w:asciiTheme="minorEastAsia" w:hAnsiTheme="minorEastAsia" w:eastAsia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201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7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.0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3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-2017.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 xml:space="preserve">04     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广州毅立特进出口贸易有限公司</w:t>
            </w:r>
            <w:r>
              <w:rPr>
                <w:rFonts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ab/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web前端</w:t>
            </w:r>
          </w:p>
          <w:p>
            <w:pPr>
              <w:snapToGrid w:val="0"/>
              <w:spacing w:line="380" w:lineRule="exact"/>
              <w:ind w:left="315" w:leftChars="150" w:right="315" w:rightChars="150"/>
              <w:jc w:val="left"/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1、根据psd设计稿进行切图并实现页面</w:t>
            </w:r>
          </w:p>
          <w:p>
            <w:pPr>
              <w:snapToGrid w:val="0"/>
              <w:spacing w:line="380" w:lineRule="exact"/>
              <w:ind w:left="315" w:leftChars="150" w:right="315" w:rightChars="150"/>
              <w:jc w:val="left"/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2、完成一个移动端网站项目</w:t>
            </w:r>
          </w:p>
          <w:p>
            <w:pPr>
              <w:tabs>
                <w:tab w:val="left" w:pos="2727"/>
                <w:tab w:val="left" w:pos="5846"/>
              </w:tabs>
              <w:snapToGrid w:val="0"/>
              <w:spacing w:line="380" w:lineRule="exact"/>
              <w:ind w:left="315" w:leftChars="150" w:right="315" w:rightChars="150"/>
              <w:jc w:val="left"/>
              <w:rPr>
                <w:rFonts w:hint="eastAsia" w:asciiTheme="minorEastAsia" w:hAnsiTheme="minorEastAsia" w:eastAsia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201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5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.0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7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-2017.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 xml:space="preserve">03     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广州喜玩国际旅行社有限公司</w:t>
            </w:r>
            <w:r>
              <w:rPr>
                <w:rFonts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ab/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网站编辑</w:t>
            </w:r>
          </w:p>
          <w:p>
            <w:pPr>
              <w:snapToGrid w:val="0"/>
              <w:spacing w:line="380" w:lineRule="exact"/>
              <w:ind w:left="315" w:leftChars="150" w:right="315" w:rightChars="150"/>
              <w:jc w:val="left"/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1、编辑景酒度假产品的详情页、封面、标题</w:t>
            </w:r>
          </w:p>
          <w:p>
            <w:pPr>
              <w:snapToGrid w:val="0"/>
              <w:spacing w:line="380" w:lineRule="exact"/>
              <w:ind w:left="315" w:leftChars="150" w:right="315" w:rightChars="150"/>
              <w:jc w:val="left"/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2、打包度假产品，对产品的价格进行更改并上下架</w:t>
            </w:r>
          </w:p>
          <w:p>
            <w:pPr>
              <w:snapToGrid w:val="0"/>
              <w:spacing w:line="380" w:lineRule="exact"/>
              <w:ind w:left="315" w:leftChars="150" w:right="315" w:rightChars="150"/>
              <w:jc w:val="left"/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3、协助前端编写静态页面（html+css+简单的js效果）</w:t>
            </w:r>
          </w:p>
          <w:bookmarkEnd w:id="0"/>
          <w:p>
            <w:pPr>
              <w:snapToGrid w:val="0"/>
              <w:spacing w:before="624" w:beforeLines="200" w:line="380" w:lineRule="exact"/>
              <w:ind w:left="315" w:leftChars="150" w:right="315" w:rightChars="15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4493260" cy="352425"/>
                      <wp:effectExtent l="0" t="0" r="21590" b="28575"/>
                      <wp:docPr id="15" name="组合 1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93399" cy="352425"/>
                                <a:chOff x="0" y="0"/>
                                <a:chExt cx="4493399" cy="352425"/>
                              </a:xfr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wpg:grpSpPr>
                            <wps:wsp>
                              <wps:cNvPr id="16" name="文本框 16"/>
                              <wps:cNvSpPr txBox="1"/>
                              <wps:spPr>
                                <a:xfrm>
                                  <a:off x="409575" y="0"/>
                                  <a:ext cx="1914329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spacing w:line="360" w:lineRule="exact"/>
                                      <w:jc w:val="left"/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项目经历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spAutoFit/>
                              </wps:bodyPr>
                            </wps:wsp>
                            <wps:wsp>
                              <wps:cNvPr id="17" name="空心弧 2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0" y="0"/>
                                  <a:ext cx="352389" cy="352425"/>
                                </a:xfrm>
                                <a:prstGeom prst="blockArc">
                                  <a:avLst>
                                    <a:gd name="adj1" fmla="val 14057051"/>
                                    <a:gd name="adj2" fmla="val 8824544"/>
                                    <a:gd name="adj3" fmla="val 5930"/>
                                  </a:avLst>
                                </a:prstGeom>
                                <a:grpFill/>
                                <a:ln w="3175" cap="flat" cmpd="sng" algn="ctr">
                                  <a:noFill/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wrap="square" anchor="ctr">
                                <a:noAutofit/>
                              </wps:bodyPr>
                            </wps:wsp>
                            <wps:wsp>
                              <wps:cNvPr id="18" name="直接连接符 18"/>
                              <wps:cNvCnPr/>
                              <wps:spPr>
                                <a:xfrm>
                                  <a:off x="533399" y="352425"/>
                                  <a:ext cx="3960000" cy="0"/>
                                </a:xfrm>
                                <a:prstGeom prst="line">
                                  <a:avLst/>
                                </a:prstGeom>
                                <a:grpFill/>
                                <a:ln w="6350" cap="flat" cmpd="sng" algn="ctr">
                                  <a:solidFill>
                                    <a:sysClr val="window" lastClr="FFFFFF">
                                      <a:lumMod val="85000"/>
                                    </a:sysClr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/>
                            </wps:wsp>
                            <wps:wsp>
                              <wps:cNvPr id="20" name="Freeform 69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76200" y="85725"/>
                                  <a:ext cx="216000" cy="171942"/>
                                </a:xfrm>
                                <a:prstGeom prst="chevron">
                                  <a:avLst/>
                                </a:pr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27.75pt;width:353.8pt;" coordsize="4493399,352425" o:gfxdata="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">
                      <o:lock v:ext="edit" aspectratio="f"/>
                      <v:shape id="_x0000_s1026" o:spid="_x0000_s1026" o:spt="202" type="#_x0000_t202" style="position:absolute;left:409575;top:0;height:325755;width:1914329;" filled="f" stroked="f" coordsize="21600,21600" o:gfxdata="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I0vOELUAAADbAAAADwAA&#10;AAAAAAABACAAAAAiAAAAZHJzL2Rvd25yZXYueG1sUEsBAhQAFAAAAAgAh07iQDMvBZ47AAAAOQAA&#10;ABAAAAAAAAAAAQAgAAAABAEAAGRycy9zaGFwZXhtbC54bWxQSwUGAAAAAAYABgBbAQAArgMAAAAA&#10;">
                        <v:fill on="f" focussize="0,0"/>
                        <v:stroke on="f" weight="0.5pt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jc w:val="left"/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项目经历</w:t>
                              </w:r>
                            </w:p>
                          </w:txbxContent>
                        </v:textbox>
                      </v:shape>
                      <v:shape id="空心弧 2" o:spid="_x0000_s1026" style="position:absolute;left:0;top:0;height:352425;width:352389;v-text-anchor:middle;" filled="t" stroked="f" coordsize="352389,352425" o:gfxdata="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YyYr+8AAAA&#10;2wAAAA8AAAAAAAAAAQAgAAAAIgAAAGRycy9kb3ducmV2LnhtbFBLAQIUABQAAAAIAIdO4kAzLwWe&#10;OwAAADkAAAAQAAAAAAAAAAEAIAAAAAsBAABkcnMvc2hhcGV4bWwueG1sUEsFBgAAAAAGAAYAWwEA&#10;ALUDAAAAAA==&#10;" path="m73331,33146c102268,12283,137796,-1,176194,-1c273503,-1,352388,78892,352388,176211c352388,273530,273503,352423,176194,352423c114199,352423,59683,320402,28283,272001l45834,260624c73504,303306,121553,331528,176193,331528c261961,331528,331490,261991,331490,176213c331490,90435,261961,20898,176193,20898c142348,20898,111031,31726,85518,50108xe">
                        <v:path o:connectlocs="79430,41629;37064,266303;176194,176212" o:connectangles="132,217,174"/>
                        <v:fill on="t" focussize="0,0"/>
                        <v:stroke on="f" weight="0.25pt" miterlimit="8" joinstyle="miter"/>
                        <v:imagedata o:title=""/>
                        <o:lock v:ext="edit" aspectratio="t"/>
                      </v:shape>
                      <v:line id="_x0000_s1026" o:spid="_x0000_s1026" o:spt="20" style="position:absolute;left:533399;top:352425;height:0;width:3960000;" filled="t" stroked="t" coordsize="21600,21600" o:gfxdata="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uic7zvQAA&#10;ANsAAAAPAAAAAAAAAAEAIAAAACIAAABkcnMvZG93bnJldi54bWxQSwECFAAUAAAACACHTuJAMy8F&#10;njsAAAA5AAAAEAAAAAAAAAABACAAAAAMAQAAZHJzL3NoYXBleG1sLnhtbFBLBQYAAAAABgAGAFsB&#10;AAC2AwAAAAA=&#10;">
                        <v:fill on="t" focussize="0,0"/>
                        <v:stroke weight="0.5pt" color="#D9D9D9" miterlimit="8" joinstyle="miter"/>
                        <v:imagedata o:title=""/>
                        <o:lock v:ext="edit" aspectratio="f"/>
                      </v:line>
                      <v:shape id="Freeform 69" o:spid="_x0000_s1026" o:spt="55" type="#_x0000_t55" style="position:absolute;left:76200;top:85725;height:171942;width:216000;" filled="t" stroked="f" coordsize="21600,21600" o:gfxdata="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KqYnbtwAAANsAAAAP&#10;AAAAAAAAAAEAIAAAACIAAABkcnMvZG93bnJldi54bWxQSwECFAAUAAAACACHTuJAMy8FnjsAAAA5&#10;AAAAEAAAAAAAAAABACAAAAAGAQAAZHJzL3NoYXBleG1sLnhtbFBLBQYAAAAABgAGAFsBAACwAwAA&#10;AAA=&#10;" adj="13003">
                        <v:fill on="t" focussize="0,0"/>
                        <v:stroke on="f"/>
                        <v:imagedata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tabs>
                <w:tab w:val="left" w:pos="2816"/>
                <w:tab w:val="left" w:pos="5891"/>
              </w:tabs>
              <w:snapToGrid w:val="0"/>
              <w:spacing w:line="380" w:lineRule="exact"/>
              <w:ind w:left="315" w:leftChars="150" w:right="315" w:rightChars="150"/>
              <w:jc w:val="left"/>
              <w:rPr>
                <w:rFonts w:hint="eastAsia" w:asciiTheme="minorEastAsia" w:hAnsiTheme="minorEastAsia" w:eastAsia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bookmarkStart w:id="1" w:name="project"/>
            <w:r>
              <w:rPr>
                <w:rFonts w:hint="eastAsia"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201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7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.0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3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-201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7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.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 xml:space="preserve">04     </w:t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“宫1.0”移动端项目</w:t>
            </w:r>
            <w:r>
              <w:rPr>
                <w:rFonts w:asciiTheme="minorEastAsia" w:hAnsiTheme="minorEastAsia"/>
                <w:b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ab/>
            </w:r>
            <w:r>
              <w:rPr>
                <w:rFonts w:hint="eastAsia" w:asciiTheme="minorEastAsia" w:hAnsiTheme="minorEastAsia"/>
                <w:b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web前端</w:t>
            </w:r>
          </w:p>
          <w:p>
            <w:pPr>
              <w:snapToGrid w:val="0"/>
              <w:spacing w:line="360" w:lineRule="exact"/>
              <w:ind w:left="315" w:leftChars="150" w:right="315" w:rightChars="15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项目介绍：</w:t>
            </w:r>
            <w:r>
              <w:rPr>
                <w:rFonts w:hint="eastAsia" w:asciiTheme="minorEastAsia" w:hAnsiTheme="minorEastAsia"/>
                <w:color w:val="262626" w:themeColor="text1" w:themeTint="D9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公司的一个移动端网站</w:t>
            </w: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。</w:t>
            </w:r>
          </w:p>
          <w:p>
            <w:pPr>
              <w:snapToGrid w:val="0"/>
              <w:spacing w:line="360" w:lineRule="exact"/>
              <w:ind w:left="315" w:leftChars="150" w:right="315" w:rightChars="15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项目职责：</w:t>
            </w:r>
          </w:p>
          <w:p>
            <w:pPr>
              <w:snapToGrid w:val="0"/>
              <w:spacing w:line="360" w:lineRule="exact"/>
              <w:ind w:left="315" w:leftChars="150" w:right="315" w:rightChars="15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前端工作中的切图与页面html+css+js编写</w:t>
            </w:r>
            <w:r>
              <w:rPr>
                <w:rFonts w:hint="eastAsia" w:asciiTheme="minorEastAsia" w:hAnsiTheme="minorEastAsia"/>
                <w:color w:val="262626" w:themeColor="text1" w:themeTint="D9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。</w:t>
            </w: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 xml:space="preserve"> </w:t>
            </w:r>
          </w:p>
          <w:p>
            <w:pPr>
              <w:snapToGrid w:val="0"/>
              <w:spacing w:line="360" w:lineRule="exact"/>
              <w:ind w:left="315" w:leftChars="150" w:right="315" w:rightChars="15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 xml:space="preserve">项目成果： </w:t>
            </w:r>
          </w:p>
          <w:bookmarkEnd w:id="1"/>
          <w:p>
            <w:pPr>
              <w:snapToGrid w:val="0"/>
              <w:spacing w:line="360" w:lineRule="exact"/>
              <w:ind w:left="315" w:leftChars="150" w:right="315" w:rightChars="150"/>
              <w:jc w:val="left"/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fldChar w:fldCharType="begin"/>
            </w: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instrText xml:space="preserve"> HYPERLINK "http://tipmedia.com.au/" </w:instrText>
            </w: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fldChar w:fldCharType="separate"/>
            </w: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http://tipmedia.com.au/</w:t>
            </w: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fldChar w:fldCharType="end"/>
            </w: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 xml:space="preserve">     请使用移动设备打开（手机）</w:t>
            </w:r>
          </w:p>
          <w:p>
            <w:pPr>
              <w:snapToGrid w:val="0"/>
              <w:spacing w:before="624" w:beforeLines="200" w:line="380" w:lineRule="exact"/>
              <w:ind w:left="315" w:leftChars="150" w:right="315" w:rightChars="15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4493260" cy="352425"/>
                      <wp:effectExtent l="0" t="0" r="21590" b="28575"/>
                      <wp:docPr id="23" name="组合 2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493399" cy="352425"/>
                                <a:chOff x="0" y="0"/>
                                <a:chExt cx="4493399" cy="352425"/>
                              </a:xfrm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wpg:grpSpPr>
                            <wps:wsp>
                              <wps:cNvPr id="25" name="文本框 25"/>
                              <wps:cNvSpPr txBox="1"/>
                              <wps:spPr>
                                <a:xfrm>
                                  <a:off x="409575" y="0"/>
                                  <a:ext cx="1914329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spacing w:line="360" w:lineRule="exact"/>
                                      <w:jc w:val="left"/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自我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评价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spAutoFit/>
                              </wps:bodyPr>
                            </wps:wsp>
                            <wps:wsp>
                              <wps:cNvPr id="26" name="空心弧 2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0" y="0"/>
                                  <a:ext cx="352389" cy="352425"/>
                                </a:xfrm>
                                <a:prstGeom prst="blockArc">
                                  <a:avLst>
                                    <a:gd name="adj1" fmla="val 14057051"/>
                                    <a:gd name="adj2" fmla="val 8824544"/>
                                    <a:gd name="adj3" fmla="val 5930"/>
                                  </a:avLst>
                                </a:prstGeom>
                                <a:grpFill/>
                                <a:ln w="3175"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square" anchor="ctr">
                                <a:noAutofit/>
                              </wps:bodyPr>
                            </wps:wsp>
                            <wps:wsp>
                              <wps:cNvPr id="28" name="直接连接符 28"/>
                              <wps:cNvCnPr/>
                              <wps:spPr>
                                <a:xfrm>
                                  <a:off x="533399" y="352425"/>
                                  <a:ext cx="3960000" cy="0"/>
                                </a:xfrm>
                                <a:prstGeom prst="line">
                                  <a:avLst/>
                                </a:prstGeom>
                                <a:grpFill/>
                                <a:ln>
                                  <a:solidFill>
                                    <a:schemeClr val="bg1">
                                      <a:lumMod val="8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" name="Freeform 15"/>
                              <wps:cNvSpPr>
                                <a:spLocks noChangeAspect="1"/>
                              </wps:cNvSpPr>
                              <wps:spPr bwMode="auto">
                                <a:xfrm>
                                  <a:off x="95250" y="76200"/>
                                  <a:ext cx="180000" cy="209860"/>
                                </a:xfrm>
                                <a:custGeom>
                                  <a:avLst/>
                                  <a:gdLst>
                                    <a:gd name="T0" fmla="*/ 13 w 431"/>
                                    <a:gd name="T1" fmla="*/ 503 h 503"/>
                                    <a:gd name="T2" fmla="*/ 6 w 431"/>
                                    <a:gd name="T3" fmla="*/ 500 h 503"/>
                                    <a:gd name="T4" fmla="*/ 2 w 431"/>
                                    <a:gd name="T5" fmla="*/ 487 h 503"/>
                                    <a:gd name="T6" fmla="*/ 245 w 431"/>
                                    <a:gd name="T7" fmla="*/ 136 h 503"/>
                                    <a:gd name="T8" fmla="*/ 262 w 431"/>
                                    <a:gd name="T9" fmla="*/ 138 h 503"/>
                                    <a:gd name="T10" fmla="*/ 260 w 431"/>
                                    <a:gd name="T11" fmla="*/ 154 h 503"/>
                                    <a:gd name="T12" fmla="*/ 41 w 431"/>
                                    <a:gd name="T13" fmla="*/ 454 h 503"/>
                                    <a:gd name="T14" fmla="*/ 105 w 431"/>
                                    <a:gd name="T15" fmla="*/ 403 h 503"/>
                                    <a:gd name="T16" fmla="*/ 115 w 431"/>
                                    <a:gd name="T17" fmla="*/ 401 h 503"/>
                                    <a:gd name="T18" fmla="*/ 205 w 431"/>
                                    <a:gd name="T19" fmla="*/ 396 h 503"/>
                                    <a:gd name="T20" fmla="*/ 226 w 431"/>
                                    <a:gd name="T21" fmla="*/ 382 h 503"/>
                                    <a:gd name="T22" fmla="*/ 178 w 431"/>
                                    <a:gd name="T23" fmla="*/ 342 h 503"/>
                                    <a:gd name="T24" fmla="*/ 174 w 431"/>
                                    <a:gd name="T25" fmla="*/ 329 h 503"/>
                                    <a:gd name="T26" fmla="*/ 186 w 431"/>
                                    <a:gd name="T27" fmla="*/ 322 h 503"/>
                                    <a:gd name="T28" fmla="*/ 276 w 431"/>
                                    <a:gd name="T29" fmla="*/ 332 h 503"/>
                                    <a:gd name="T30" fmla="*/ 320 w 431"/>
                                    <a:gd name="T31" fmla="*/ 280 h 503"/>
                                    <a:gd name="T32" fmla="*/ 234 w 431"/>
                                    <a:gd name="T33" fmla="*/ 250 h 503"/>
                                    <a:gd name="T34" fmla="*/ 226 w 431"/>
                                    <a:gd name="T35" fmla="*/ 238 h 503"/>
                                    <a:gd name="T36" fmla="*/ 237 w 431"/>
                                    <a:gd name="T37" fmla="*/ 228 h 503"/>
                                    <a:gd name="T38" fmla="*/ 346 w 431"/>
                                    <a:gd name="T39" fmla="*/ 218 h 503"/>
                                    <a:gd name="T40" fmla="*/ 400 w 431"/>
                                    <a:gd name="T41" fmla="*/ 25 h 503"/>
                                    <a:gd name="T42" fmla="*/ 210 w 431"/>
                                    <a:gd name="T43" fmla="*/ 96 h 503"/>
                                    <a:gd name="T44" fmla="*/ 103 w 431"/>
                                    <a:gd name="T45" fmla="*/ 208 h 503"/>
                                    <a:gd name="T46" fmla="*/ 51 w 431"/>
                                    <a:gd name="T47" fmla="*/ 355 h 503"/>
                                    <a:gd name="T48" fmla="*/ 39 w 431"/>
                                    <a:gd name="T49" fmla="*/ 366 h 503"/>
                                    <a:gd name="T50" fmla="*/ 29 w 431"/>
                                    <a:gd name="T51" fmla="*/ 354 h 503"/>
                                    <a:gd name="T52" fmla="*/ 84 w 431"/>
                                    <a:gd name="T53" fmla="*/ 196 h 503"/>
                                    <a:gd name="T54" fmla="*/ 410 w 431"/>
                                    <a:gd name="T55" fmla="*/ 0 h 503"/>
                                    <a:gd name="T56" fmla="*/ 418 w 431"/>
                                    <a:gd name="T57" fmla="*/ 3 h 503"/>
                                    <a:gd name="T58" fmla="*/ 422 w 431"/>
                                    <a:gd name="T59" fmla="*/ 11 h 503"/>
                                    <a:gd name="T60" fmla="*/ 361 w 431"/>
                                    <a:gd name="T61" fmla="*/ 236 h 503"/>
                                    <a:gd name="T62" fmla="*/ 354 w 431"/>
                                    <a:gd name="T63" fmla="*/ 241 h 503"/>
                                    <a:gd name="T64" fmla="*/ 292 w 431"/>
                                    <a:gd name="T65" fmla="*/ 247 h 503"/>
                                    <a:gd name="T66" fmla="*/ 341 w 431"/>
                                    <a:gd name="T67" fmla="*/ 263 h 503"/>
                                    <a:gd name="T68" fmla="*/ 348 w 431"/>
                                    <a:gd name="T69" fmla="*/ 270 h 503"/>
                                    <a:gd name="T70" fmla="*/ 347 w 431"/>
                                    <a:gd name="T71" fmla="*/ 279 h 503"/>
                                    <a:gd name="T72" fmla="*/ 285 w 431"/>
                                    <a:gd name="T73" fmla="*/ 354 h 503"/>
                                    <a:gd name="T74" fmla="*/ 278 w 431"/>
                                    <a:gd name="T75" fmla="*/ 356 h 503"/>
                                    <a:gd name="T76" fmla="*/ 222 w 431"/>
                                    <a:gd name="T77" fmla="*/ 350 h 503"/>
                                    <a:gd name="T78" fmla="*/ 251 w 431"/>
                                    <a:gd name="T79" fmla="*/ 373 h 503"/>
                                    <a:gd name="T80" fmla="*/ 252 w 431"/>
                                    <a:gd name="T81" fmla="*/ 389 h 503"/>
                                    <a:gd name="T82" fmla="*/ 157 w 431"/>
                                    <a:gd name="T83" fmla="*/ 431 h 503"/>
                                    <a:gd name="T84" fmla="*/ 114 w 431"/>
                                    <a:gd name="T85" fmla="*/ 426 h 503"/>
                                    <a:gd name="T86" fmla="*/ 20 w 431"/>
                                    <a:gd name="T87" fmla="*/ 501 h 503"/>
                                    <a:gd name="T88" fmla="*/ 13 w 431"/>
                                    <a:gd name="T89" fmla="*/ 503 h 50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</a:cxnLst>
                                  <a:rect l="0" t="0" r="r" b="b"/>
                                  <a:pathLst>
                                    <a:path w="431" h="503">
                                      <a:moveTo>
                                        <a:pt x="13" y="503"/>
                                      </a:moveTo>
                                      <a:cubicBezTo>
                                        <a:pt x="10" y="503"/>
                                        <a:pt x="8" y="502"/>
                                        <a:pt x="6" y="500"/>
                                      </a:cubicBezTo>
                                      <a:cubicBezTo>
                                        <a:pt x="2" y="497"/>
                                        <a:pt x="0" y="492"/>
                                        <a:pt x="2" y="487"/>
                                      </a:cubicBezTo>
                                      <a:cubicBezTo>
                                        <a:pt x="5" y="478"/>
                                        <a:pt x="86" y="266"/>
                                        <a:pt x="245" y="136"/>
                                      </a:cubicBezTo>
                                      <a:cubicBezTo>
                                        <a:pt x="250" y="132"/>
                                        <a:pt x="258" y="133"/>
                                        <a:pt x="262" y="138"/>
                                      </a:cubicBezTo>
                                      <a:cubicBezTo>
                                        <a:pt x="266" y="142"/>
                                        <a:pt x="265" y="150"/>
                                        <a:pt x="260" y="154"/>
                                      </a:cubicBezTo>
                                      <a:cubicBezTo>
                                        <a:pt x="147" y="246"/>
                                        <a:pt x="73" y="385"/>
                                        <a:pt x="41" y="454"/>
                                      </a:cubicBezTo>
                                      <a:cubicBezTo>
                                        <a:pt x="105" y="403"/>
                                        <a:pt x="105" y="403"/>
                                        <a:pt x="105" y="403"/>
                                      </a:cubicBezTo>
                                      <a:cubicBezTo>
                                        <a:pt x="107" y="401"/>
                                        <a:pt x="112" y="400"/>
                                        <a:pt x="115" y="401"/>
                                      </a:cubicBezTo>
                                      <a:cubicBezTo>
                                        <a:pt x="149" y="411"/>
                                        <a:pt x="179" y="410"/>
                                        <a:pt x="205" y="396"/>
                                      </a:cubicBezTo>
                                      <a:cubicBezTo>
                                        <a:pt x="215" y="392"/>
                                        <a:pt x="221" y="386"/>
                                        <a:pt x="226" y="382"/>
                                      </a:cubicBezTo>
                                      <a:cubicBezTo>
                                        <a:pt x="178" y="342"/>
                                        <a:pt x="178" y="342"/>
                                        <a:pt x="178" y="342"/>
                                      </a:cubicBezTo>
                                      <a:cubicBezTo>
                                        <a:pt x="174" y="339"/>
                                        <a:pt x="173" y="334"/>
                                        <a:pt x="174" y="329"/>
                                      </a:cubicBezTo>
                                      <a:cubicBezTo>
                                        <a:pt x="176" y="324"/>
                                        <a:pt x="181" y="322"/>
                                        <a:pt x="186" y="322"/>
                                      </a:cubicBezTo>
                                      <a:cubicBezTo>
                                        <a:pt x="276" y="332"/>
                                        <a:pt x="276" y="332"/>
                                        <a:pt x="276" y="332"/>
                                      </a:cubicBezTo>
                                      <a:cubicBezTo>
                                        <a:pt x="295" y="318"/>
                                        <a:pt x="311" y="294"/>
                                        <a:pt x="320" y="280"/>
                                      </a:cubicBezTo>
                                      <a:cubicBezTo>
                                        <a:pt x="234" y="250"/>
                                        <a:pt x="234" y="250"/>
                                        <a:pt x="234" y="250"/>
                                      </a:cubicBezTo>
                                      <a:cubicBezTo>
                                        <a:pt x="229" y="249"/>
                                        <a:pt x="226" y="244"/>
                                        <a:pt x="226" y="238"/>
                                      </a:cubicBezTo>
                                      <a:cubicBezTo>
                                        <a:pt x="227" y="233"/>
                                        <a:pt x="231" y="229"/>
                                        <a:pt x="237" y="228"/>
                                      </a:cubicBezTo>
                                      <a:cubicBezTo>
                                        <a:pt x="346" y="218"/>
                                        <a:pt x="346" y="218"/>
                                        <a:pt x="346" y="218"/>
                                      </a:cubicBezTo>
                                      <a:cubicBezTo>
                                        <a:pt x="395" y="152"/>
                                        <a:pt x="400" y="58"/>
                                        <a:pt x="400" y="25"/>
                                      </a:cubicBezTo>
                                      <a:cubicBezTo>
                                        <a:pt x="326" y="37"/>
                                        <a:pt x="263" y="61"/>
                                        <a:pt x="210" y="96"/>
                                      </a:cubicBezTo>
                                      <a:cubicBezTo>
                                        <a:pt x="167" y="126"/>
                                        <a:pt x="131" y="163"/>
                                        <a:pt x="103" y="208"/>
                                      </a:cubicBezTo>
                                      <a:cubicBezTo>
                                        <a:pt x="57" y="284"/>
                                        <a:pt x="52" y="354"/>
                                        <a:pt x="51" y="355"/>
                                      </a:cubicBezTo>
                                      <a:cubicBezTo>
                                        <a:pt x="51" y="362"/>
                                        <a:pt x="46" y="366"/>
                                        <a:pt x="39" y="366"/>
                                      </a:cubicBezTo>
                                      <a:cubicBezTo>
                                        <a:pt x="33" y="365"/>
                                        <a:pt x="28" y="360"/>
                                        <a:pt x="29" y="354"/>
                                      </a:cubicBezTo>
                                      <a:cubicBezTo>
                                        <a:pt x="29" y="351"/>
                                        <a:pt x="34" y="277"/>
                                        <a:pt x="84" y="196"/>
                                      </a:cubicBezTo>
                                      <a:cubicBezTo>
                                        <a:pt x="129" y="122"/>
                                        <a:pt x="223" y="27"/>
                                        <a:pt x="410" y="0"/>
                                      </a:cubicBezTo>
                                      <a:cubicBezTo>
                                        <a:pt x="413" y="0"/>
                                        <a:pt x="416" y="1"/>
                                        <a:pt x="418" y="3"/>
                                      </a:cubicBezTo>
                                      <a:cubicBezTo>
                                        <a:pt x="421" y="5"/>
                                        <a:pt x="422" y="8"/>
                                        <a:pt x="422" y="11"/>
                                      </a:cubicBezTo>
                                      <a:cubicBezTo>
                                        <a:pt x="423" y="17"/>
                                        <a:pt x="431" y="148"/>
                                        <a:pt x="361" y="236"/>
                                      </a:cubicBezTo>
                                      <a:cubicBezTo>
                                        <a:pt x="359" y="239"/>
                                        <a:pt x="357" y="241"/>
                                        <a:pt x="354" y="241"/>
                                      </a:cubicBezTo>
                                      <a:cubicBezTo>
                                        <a:pt x="292" y="247"/>
                                        <a:pt x="292" y="247"/>
                                        <a:pt x="292" y="247"/>
                                      </a:cubicBezTo>
                                      <a:cubicBezTo>
                                        <a:pt x="341" y="263"/>
                                        <a:pt x="341" y="263"/>
                                        <a:pt x="341" y="263"/>
                                      </a:cubicBezTo>
                                      <a:cubicBezTo>
                                        <a:pt x="344" y="264"/>
                                        <a:pt x="346" y="267"/>
                                        <a:pt x="348" y="270"/>
                                      </a:cubicBezTo>
                                      <a:cubicBezTo>
                                        <a:pt x="349" y="273"/>
                                        <a:pt x="349" y="277"/>
                                        <a:pt x="347" y="279"/>
                                      </a:cubicBezTo>
                                      <a:cubicBezTo>
                                        <a:pt x="346" y="281"/>
                                        <a:pt x="320" y="331"/>
                                        <a:pt x="285" y="354"/>
                                      </a:cubicBezTo>
                                      <a:cubicBezTo>
                                        <a:pt x="283" y="356"/>
                                        <a:pt x="280" y="356"/>
                                        <a:pt x="278" y="356"/>
                                      </a:cubicBezTo>
                                      <a:cubicBezTo>
                                        <a:pt x="222" y="350"/>
                                        <a:pt x="222" y="350"/>
                                        <a:pt x="222" y="350"/>
                                      </a:cubicBezTo>
                                      <a:cubicBezTo>
                                        <a:pt x="251" y="373"/>
                                        <a:pt x="251" y="373"/>
                                        <a:pt x="251" y="373"/>
                                      </a:cubicBezTo>
                                      <a:cubicBezTo>
                                        <a:pt x="255" y="377"/>
                                        <a:pt x="256" y="384"/>
                                        <a:pt x="252" y="389"/>
                                      </a:cubicBezTo>
                                      <a:cubicBezTo>
                                        <a:pt x="251" y="391"/>
                                        <a:pt x="219" y="431"/>
                                        <a:pt x="157" y="431"/>
                                      </a:cubicBezTo>
                                      <a:cubicBezTo>
                                        <a:pt x="144" y="431"/>
                                        <a:pt x="130" y="430"/>
                                        <a:pt x="114" y="426"/>
                                      </a:cubicBezTo>
                                      <a:cubicBezTo>
                                        <a:pt x="20" y="501"/>
                                        <a:pt x="20" y="501"/>
                                        <a:pt x="20" y="501"/>
                                      </a:cubicBezTo>
                                      <a:cubicBezTo>
                                        <a:pt x="18" y="502"/>
                                        <a:pt x="15" y="503"/>
                                        <a:pt x="13" y="503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27.75pt;width:353.8pt;" coordsize="4493399,352425" o:gfxdata="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">
                      <o:lock v:ext="edit" aspectratio="f"/>
                      <v:shape id="_x0000_s1026" o:spid="_x0000_s1026" o:spt="202" type="#_x0000_t202" style="position:absolute;left:409575;top:0;height:325755;width:1914329;" filled="f" stroked="f" coordsize="21600,21600" o:gfxdata="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fWa2r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 weight="0.5pt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jc w:val="left"/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自我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评价</w:t>
                              </w:r>
                            </w:p>
                          </w:txbxContent>
                        </v:textbox>
                      </v:shape>
                      <v:shape id="空心弧 2" o:spid="_x0000_s1026" style="position:absolute;left:0;top:0;height:352425;width:352389;v-text-anchor:middle;" filled="t" stroked="f" coordsize="352389,352425" o:gfxdata="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cSDZm8AAAA&#10;2wAAAA8AAAAAAAAAAQAgAAAAIgAAAGRycy9kb3ducmV2LnhtbFBLAQIUABQAAAAIAIdO4kAzLwWe&#10;OwAAADkAAAAQAAAAAAAAAAEAIAAAAAsBAABkcnMvc2hhcGV4bWwueG1sUEsFBgAAAAAGAAYAWwEA&#10;ALUDAAAAAA==&#10;" path="m73331,33146c102268,12283,137796,-1,176194,-1c273503,-1,352388,78892,352388,176211c352388,273530,273503,352423,176194,352423c114199,352423,59683,320402,28283,272001l45834,260624c73504,303306,121553,331528,176193,331528c261961,331528,331490,261991,331490,176213c331490,90435,261961,20898,176193,20898c142348,20898,111031,31726,85518,50108xe">
                        <v:path o:connectlocs="79430,41629;37064,266303;176194,176212" o:connectangles="132,217,174"/>
                        <v:fill on="t" focussize="0,0"/>
                        <v:stroke on="f" weight="0.25pt" miterlimit="8" joinstyle="miter"/>
                        <v:imagedata o:title=""/>
                        <o:lock v:ext="edit" aspectratio="t"/>
                      </v:shape>
                      <v:line id="_x0000_s1026" o:spid="_x0000_s1026" o:spt="20" style="position:absolute;left:533399;top:352425;height:0;width:3960000;" filled="t" stroked="t" coordsize="21600,21600" o:gfxdata="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GDlBE65AAAA2wAA&#10;AA8AAAAAAAAAAQAgAAAAIgAAAGRycy9kb3ducmV2LnhtbFBLAQIUABQAAAAIAIdO4kAzLwWeOwAA&#10;ADkAAAAQAAAAAAAAAAEAIAAAAAgBAABkcnMvc2hhcGV4bWwueG1sUEsFBgAAAAAGAAYAWwEAALID&#10;AAAAAA==&#10;">
                        <v:fill on="t" focussize="0,0"/>
                        <v:stroke weight="0.5pt" color="#D9D9D9 [2732]" miterlimit="8" joinstyle="miter"/>
                        <v:imagedata o:title=""/>
                        <o:lock v:ext="edit" aspectratio="f"/>
                      </v:line>
                      <v:shape id="Freeform 15" o:spid="_x0000_s1026" o:spt="100" style="position:absolute;left:95250;top:76200;height:209860;width:180000;" filled="t" stroked="f" coordsize="431,503" o:gfxdata="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sqdn2vQAA&#10;ANsAAAAPAAAAAAAAAAEAIAAAACIAAABkcnMvZG93bnJldi54bWxQSwECFAAUAAAACACHTuJAMy8F&#10;njsAAAA5AAAAEAAAAAAAAAABACAAAAAMAQAAZHJzL3NoYXBleG1sLnhtbFBLBQYAAAAABgAGAFsB&#10;AAC2AwAAAAA=&#10;" path="m13,503c10,503,8,502,6,500c2,497,0,492,2,487c5,478,86,266,245,136c250,132,258,133,262,138c266,142,265,150,260,154c147,246,73,385,41,454c105,403,105,403,105,403c107,401,112,400,115,401c149,411,179,410,205,396c215,392,221,386,226,382c178,342,178,342,178,342c174,339,173,334,174,329c176,324,181,322,186,322c276,332,276,332,276,332c295,318,311,294,320,280c234,250,234,250,234,250c229,249,226,244,226,238c227,233,231,229,237,228c346,218,346,218,346,218c395,152,400,58,400,25c326,37,263,61,210,96c167,126,131,163,103,208c57,284,52,354,51,355c51,362,46,366,39,366c33,365,28,360,29,354c29,351,34,277,84,196c129,122,223,27,410,0c413,0,416,1,418,3c421,5,422,8,422,11c423,17,431,148,361,236c359,239,357,241,354,241c292,247,292,247,292,247c341,263,341,263,341,263c344,264,346,267,348,270c349,273,349,277,347,279c346,281,320,331,285,354c283,356,280,356,278,356c222,350,222,350,222,350c251,373,251,373,251,373c255,377,256,384,252,389c251,391,219,431,157,431c144,431,130,430,114,426c20,501,20,501,20,501c18,502,15,503,13,503xe">
                        <v:path o:connectlocs="5429,209860;2505,208608;835,203184;102320,56741;109419,57575;108584,64251;17122,189416;43851,168138;48027,167303;85614,165217;94385,159376;74338,142688;72668,137264;77679,134343;115266,138515;133642,116820;97726,104304;94385,99297;98979,95125;144501,90953;167053,10430;87703,40052;43016,86781;21299,148111;16287,152701;12111,147694;35081,81774;171229,0;174570,1251;176241,4589;150765,98463;147842,100549;121948,103052;142412,109727;145336,112648;144918,116403;119025,147694;116102,148529;92714,146025;104825,155621;105243,162297;65568,179820;47610,177734;8352,209025;5429,209860" o:connectangles="0,0,0,0,0,0,0,0,0,0,0,0,0,0,0,0,0,0,0,0,0,0,0,0,0,0,0,0,0,0,0,0,0,0,0,0,0,0,0,0,0,0,0,0,0"/>
                        <v:fill on="t" focussize="0,0"/>
                        <v:stroke on="f"/>
                        <v:imagedata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napToGrid w:val="0"/>
              <w:spacing w:line="360" w:lineRule="exact"/>
              <w:ind w:left="315" w:leftChars="150" w:right="315" w:rightChars="150"/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精通HTML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/XHTML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、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CSS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等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网页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制作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技术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，熟悉页面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框架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和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布局，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精通JavaScript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,Ajax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等Web开发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技术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熟练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运用JQ等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主流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JS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框架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，熟悉W3C标准，对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表现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与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数据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分离、W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eb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语义化等有深刻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的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理解，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具备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工程化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的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前端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思维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具备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较好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的问题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分析与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解决能力，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对新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一代的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Web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技术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（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HTML5,Node.js）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有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强烈的兴趣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，具备积极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向上的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工作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态度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，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良好的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职业素质、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成熟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的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团队</w:t>
            </w:r>
            <w:r>
              <w:rPr>
                <w:rFonts w:hint="eastAsia" w:ascii="微软雅黑" w:hAnsi="微软雅黑" w:eastAsia="微软雅黑" w:cs="Tahoma"/>
                <w:color w:val="262626"/>
                <w:sz w:val="18"/>
                <w:szCs w:val="18"/>
              </w:rPr>
              <w:t>协作</w:t>
            </w:r>
            <w:r>
              <w:rPr>
                <w:rFonts w:ascii="微软雅黑" w:hAnsi="微软雅黑" w:eastAsia="微软雅黑" w:cs="Tahoma"/>
                <w:color w:val="262626"/>
                <w:sz w:val="18"/>
                <w:szCs w:val="18"/>
              </w:rPr>
              <w:t>意识</w:t>
            </w:r>
          </w:p>
        </w:tc>
        <w:tc>
          <w:tcPr>
            <w:tcW w:w="3758" w:type="dxa"/>
            <w:tcBorders>
              <w:left w:val="nil"/>
            </w:tcBorders>
          </w:tcPr>
          <w:p>
            <w:pPr>
              <w:snapToGrid w:val="0"/>
              <w:spacing w:before="1560" w:beforeLines="500" w:line="380" w:lineRule="exact"/>
              <w:ind w:left="315" w:leftChars="15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979930" cy="363220"/>
                      <wp:effectExtent l="0" t="0" r="20320" b="17780"/>
                      <wp:docPr id="33" name="组合 3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0000" cy="363600"/>
                                <a:chOff x="0" y="0"/>
                                <a:chExt cx="1980000" cy="361950"/>
                              </a:xfrm>
                            </wpg:grpSpPr>
                            <wps:wsp>
                              <wps:cNvPr id="575" name="直接连接符 575"/>
                              <wps:cNvCnPr/>
                              <wps:spPr>
                                <a:xfrm>
                                  <a:off x="0" y="361950"/>
                                  <a:ext cx="19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25" name="文本框 225"/>
                              <wps:cNvSpPr txBox="1"/>
                              <wps:spPr>
                                <a:xfrm>
                                  <a:off x="466725" y="0"/>
                                  <a:ext cx="104711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spacing w:line="360" w:lineRule="exact"/>
                                      <w:jc w:val="center"/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个人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信息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28.6pt;width:155.9pt;" coordsize="1980000,361950" o:gfxdata="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">
                      <o:lock v:ext="edit" aspectratio="f"/>
                      <v:line id="_x0000_s1026" o:spid="_x0000_s1026" o:spt="20" style="position:absolute;left:0;top:361950;height:0;width:1980000;" filled="f" stroked="t" coordsize="21600,21600" o:gfxdata="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cJ7lZ&#10;wAAAANwAAAAPAAAAAAAAAAEAIAAAACIAAABkcnMvZG93bnJldi54bWxQSwECFAAUAAAACACHTuJA&#10;My8FnjsAAAA5AAAAEAAAAAAAAAABACAAAAAPAQAAZHJzL3NoYXBleG1sLnhtbFBLBQYAAAAABgAG&#10;AFsBAAC5AwAAAAA=&#10;">
                        <v:fill on="f" focussize="0,0"/>
                        <v:stroke weight="0.5pt" color="#BFBFBF [2412]" miterlimit="8" joinstyle="miter"/>
                        <v:imagedata o:title=""/>
                        <o:lock v:ext="edit" aspectratio="f"/>
                      </v:line>
                      <v:shape id="_x0000_s1026" o:spid="_x0000_s1026" o:spt="202" type="#_x0000_t202" style="position:absolute;left:466725;top:0;height:325755;width:1047115;" filled="f" stroked="f" coordsize="21600,21600" o:gfxdata="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x83BLsAAADc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 weight="0.5pt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jc w:val="center"/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个人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信息</w:t>
                              </w:r>
                            </w:p>
                          </w:txbxContent>
                        </v:textbox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napToGrid w:val="0"/>
              <w:spacing w:before="468" w:beforeLines="150" w:line="380" w:lineRule="exact"/>
              <w:ind w:left="210" w:leftChars="10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847850" cy="326390"/>
                      <wp:effectExtent l="0" t="0" r="0" b="0"/>
                      <wp:docPr id="77" name="组合 7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47850" cy="326390"/>
                                <a:chOff x="0" y="0"/>
                                <a:chExt cx="1847850" cy="326390"/>
                              </a:xfrm>
                            </wpg:grpSpPr>
                            <wps:wsp>
                              <wps:cNvPr id="504" name="文本框 504"/>
                              <wps:cNvSpPr txBox="1"/>
                              <wps:spPr>
                                <a:xfrm>
                                  <a:off x="257175" y="0"/>
                                  <a:ext cx="1590675" cy="3263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spacing w:line="360" w:lineRule="exact"/>
                                      <w:rPr>
                                        <w:rFonts w:hint="eastAsia" w:ascii="微软雅黑" w:hAnsi="微软雅黑" w:eastAsia="微软雅黑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微软雅黑" w:hAnsi="微软雅黑" w:eastAsia="微软雅黑"/>
                                        <w:color w:val="262626" w:themeColor="text1" w:themeTint="D9"/>
                                        <w:sz w:val="22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出生日期：199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262626" w:themeColor="text1" w:themeTint="D9"/>
                                        <w:sz w:val="22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3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262626" w:themeColor="text1" w:themeTint="D9"/>
                                        <w:sz w:val="22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.0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262626" w:themeColor="text1" w:themeTint="D9"/>
                                        <w:sz w:val="22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spAutoFit/>
                              </wps:bodyPr>
                            </wps:wsp>
                            <wps:wsp>
                              <wps:cNvPr id="74" name="Freeform 166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0" y="66675"/>
                                  <a:ext cx="216000" cy="216000"/>
                                </a:xfrm>
                                <a:custGeom>
                                  <a:avLst/>
                                  <a:gdLst>
                                    <a:gd name="T0" fmla="*/ 224 w 448"/>
                                    <a:gd name="T1" fmla="*/ 0 h 448"/>
                                    <a:gd name="T2" fmla="*/ 0 w 448"/>
                                    <a:gd name="T3" fmla="*/ 224 h 448"/>
                                    <a:gd name="T4" fmla="*/ 224 w 448"/>
                                    <a:gd name="T5" fmla="*/ 448 h 448"/>
                                    <a:gd name="T6" fmla="*/ 448 w 448"/>
                                    <a:gd name="T7" fmla="*/ 224 h 448"/>
                                    <a:gd name="T8" fmla="*/ 224 w 448"/>
                                    <a:gd name="T9" fmla="*/ 0 h 448"/>
                                    <a:gd name="T10" fmla="*/ 224 w 448"/>
                                    <a:gd name="T11" fmla="*/ 427 h 448"/>
                                    <a:gd name="T12" fmla="*/ 21 w 448"/>
                                    <a:gd name="T13" fmla="*/ 224 h 448"/>
                                    <a:gd name="T14" fmla="*/ 224 w 448"/>
                                    <a:gd name="T15" fmla="*/ 21 h 448"/>
                                    <a:gd name="T16" fmla="*/ 427 w 448"/>
                                    <a:gd name="T17" fmla="*/ 224 h 448"/>
                                    <a:gd name="T18" fmla="*/ 224 w 448"/>
                                    <a:gd name="T19" fmla="*/ 427 h 448"/>
                                    <a:gd name="T20" fmla="*/ 224 w 448"/>
                                    <a:gd name="T21" fmla="*/ 239 h 448"/>
                                    <a:gd name="T22" fmla="*/ 168 w 448"/>
                                    <a:gd name="T23" fmla="*/ 182 h 448"/>
                                    <a:gd name="T24" fmla="*/ 224 w 448"/>
                                    <a:gd name="T25" fmla="*/ 126 h 448"/>
                                    <a:gd name="T26" fmla="*/ 280 w 448"/>
                                    <a:gd name="T27" fmla="*/ 182 h 448"/>
                                    <a:gd name="T28" fmla="*/ 224 w 448"/>
                                    <a:gd name="T29" fmla="*/ 239 h 448"/>
                                    <a:gd name="T30" fmla="*/ 224 w 448"/>
                                    <a:gd name="T31" fmla="*/ 41 h 448"/>
                                    <a:gd name="T32" fmla="*/ 41 w 448"/>
                                    <a:gd name="T33" fmla="*/ 224 h 448"/>
                                    <a:gd name="T34" fmla="*/ 224 w 448"/>
                                    <a:gd name="T35" fmla="*/ 407 h 448"/>
                                    <a:gd name="T36" fmla="*/ 407 w 448"/>
                                    <a:gd name="T37" fmla="*/ 224 h 448"/>
                                    <a:gd name="T38" fmla="*/ 224 w 448"/>
                                    <a:gd name="T39" fmla="*/ 41 h 448"/>
                                    <a:gd name="T40" fmla="*/ 314 w 448"/>
                                    <a:gd name="T41" fmla="*/ 338 h 448"/>
                                    <a:gd name="T42" fmla="*/ 224 w 448"/>
                                    <a:gd name="T43" fmla="*/ 255 h 448"/>
                                    <a:gd name="T44" fmla="*/ 134 w 448"/>
                                    <a:gd name="T45" fmla="*/ 338 h 448"/>
                                    <a:gd name="T46" fmla="*/ 118 w 448"/>
                                    <a:gd name="T47" fmla="*/ 338 h 448"/>
                                    <a:gd name="T48" fmla="*/ 149 w 448"/>
                                    <a:gd name="T49" fmla="*/ 268 h 448"/>
                                    <a:gd name="T50" fmla="*/ 187 w 448"/>
                                    <a:gd name="T51" fmla="*/ 245 h 448"/>
                                    <a:gd name="T52" fmla="*/ 151 w 448"/>
                                    <a:gd name="T53" fmla="*/ 182 h 448"/>
                                    <a:gd name="T54" fmla="*/ 224 w 448"/>
                                    <a:gd name="T55" fmla="*/ 110 h 448"/>
                                    <a:gd name="T56" fmla="*/ 297 w 448"/>
                                    <a:gd name="T57" fmla="*/ 182 h 448"/>
                                    <a:gd name="T58" fmla="*/ 261 w 448"/>
                                    <a:gd name="T59" fmla="*/ 245 h 448"/>
                                    <a:gd name="T60" fmla="*/ 299 w 448"/>
                                    <a:gd name="T61" fmla="*/ 268 h 448"/>
                                    <a:gd name="T62" fmla="*/ 330 w 448"/>
                                    <a:gd name="T63" fmla="*/ 338 h 448"/>
                                    <a:gd name="T64" fmla="*/ 314 w 448"/>
                                    <a:gd name="T65" fmla="*/ 338 h 44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</a:cxnLst>
                                  <a:rect l="0" t="0" r="r" b="b"/>
                                  <a:pathLst>
                                    <a:path w="448" h="448">
                                      <a:moveTo>
                                        <a:pt x="224" y="0"/>
                                      </a:moveTo>
                                      <a:cubicBezTo>
                                        <a:pt x="100" y="0"/>
                                        <a:pt x="0" y="100"/>
                                        <a:pt x="0" y="224"/>
                                      </a:cubicBezTo>
                                      <a:cubicBezTo>
                                        <a:pt x="0" y="348"/>
                                        <a:pt x="100" y="448"/>
                                        <a:pt x="224" y="448"/>
                                      </a:cubicBezTo>
                                      <a:cubicBezTo>
                                        <a:pt x="348" y="448"/>
                                        <a:pt x="448" y="348"/>
                                        <a:pt x="448" y="224"/>
                                      </a:cubicBezTo>
                                      <a:cubicBezTo>
                                        <a:pt x="448" y="100"/>
                                        <a:pt x="348" y="0"/>
                                        <a:pt x="224" y="0"/>
                                      </a:cubicBezTo>
                                      <a:close/>
                                      <a:moveTo>
                                        <a:pt x="224" y="427"/>
                                      </a:moveTo>
                                      <a:cubicBezTo>
                                        <a:pt x="112" y="427"/>
                                        <a:pt x="21" y="336"/>
                                        <a:pt x="21" y="224"/>
                                      </a:cubicBezTo>
                                      <a:cubicBezTo>
                                        <a:pt x="21" y="112"/>
                                        <a:pt x="112" y="21"/>
                                        <a:pt x="224" y="21"/>
                                      </a:cubicBezTo>
                                      <a:cubicBezTo>
                                        <a:pt x="336" y="21"/>
                                        <a:pt x="427" y="112"/>
                                        <a:pt x="427" y="224"/>
                                      </a:cubicBezTo>
                                      <a:cubicBezTo>
                                        <a:pt x="427" y="336"/>
                                        <a:pt x="336" y="427"/>
                                        <a:pt x="224" y="427"/>
                                      </a:cubicBezTo>
                                      <a:close/>
                                      <a:moveTo>
                                        <a:pt x="224" y="239"/>
                                      </a:moveTo>
                                      <a:cubicBezTo>
                                        <a:pt x="193" y="239"/>
                                        <a:pt x="168" y="213"/>
                                        <a:pt x="168" y="182"/>
                                      </a:cubicBezTo>
                                      <a:cubicBezTo>
                                        <a:pt x="168" y="151"/>
                                        <a:pt x="193" y="126"/>
                                        <a:pt x="224" y="126"/>
                                      </a:cubicBezTo>
                                      <a:cubicBezTo>
                                        <a:pt x="255" y="126"/>
                                        <a:pt x="280" y="151"/>
                                        <a:pt x="280" y="182"/>
                                      </a:cubicBezTo>
                                      <a:cubicBezTo>
                                        <a:pt x="280" y="213"/>
                                        <a:pt x="255" y="239"/>
                                        <a:pt x="224" y="239"/>
                                      </a:cubicBezTo>
                                      <a:close/>
                                      <a:moveTo>
                                        <a:pt x="224" y="41"/>
                                      </a:moveTo>
                                      <a:cubicBezTo>
                                        <a:pt x="123" y="41"/>
                                        <a:pt x="41" y="123"/>
                                        <a:pt x="41" y="224"/>
                                      </a:cubicBezTo>
                                      <a:cubicBezTo>
                                        <a:pt x="41" y="325"/>
                                        <a:pt x="123" y="407"/>
                                        <a:pt x="224" y="407"/>
                                      </a:cubicBezTo>
                                      <a:cubicBezTo>
                                        <a:pt x="325" y="407"/>
                                        <a:pt x="407" y="325"/>
                                        <a:pt x="407" y="224"/>
                                      </a:cubicBezTo>
                                      <a:cubicBezTo>
                                        <a:pt x="407" y="123"/>
                                        <a:pt x="325" y="41"/>
                                        <a:pt x="224" y="41"/>
                                      </a:cubicBezTo>
                                      <a:close/>
                                      <a:moveTo>
                                        <a:pt x="314" y="338"/>
                                      </a:moveTo>
                                      <a:cubicBezTo>
                                        <a:pt x="314" y="292"/>
                                        <a:pt x="274" y="255"/>
                                        <a:pt x="224" y="255"/>
                                      </a:cubicBezTo>
                                      <a:cubicBezTo>
                                        <a:pt x="174" y="255"/>
                                        <a:pt x="134" y="292"/>
                                        <a:pt x="134" y="338"/>
                                      </a:cubicBezTo>
                                      <a:cubicBezTo>
                                        <a:pt x="118" y="338"/>
                                        <a:pt x="118" y="338"/>
                                        <a:pt x="118" y="338"/>
                                      </a:cubicBezTo>
                                      <a:cubicBezTo>
                                        <a:pt x="118" y="312"/>
                                        <a:pt x="129" y="286"/>
                                        <a:pt x="149" y="268"/>
                                      </a:cubicBezTo>
                                      <a:cubicBezTo>
                                        <a:pt x="160" y="257"/>
                                        <a:pt x="173" y="250"/>
                                        <a:pt x="187" y="245"/>
                                      </a:cubicBezTo>
                                      <a:cubicBezTo>
                                        <a:pt x="166" y="232"/>
                                        <a:pt x="151" y="209"/>
                                        <a:pt x="151" y="182"/>
                                      </a:cubicBezTo>
                                      <a:cubicBezTo>
                                        <a:pt x="151" y="142"/>
                                        <a:pt x="184" y="110"/>
                                        <a:pt x="224" y="110"/>
                                      </a:cubicBezTo>
                                      <a:cubicBezTo>
                                        <a:pt x="264" y="110"/>
                                        <a:pt x="297" y="142"/>
                                        <a:pt x="297" y="182"/>
                                      </a:cubicBezTo>
                                      <a:cubicBezTo>
                                        <a:pt x="297" y="209"/>
                                        <a:pt x="282" y="232"/>
                                        <a:pt x="261" y="245"/>
                                      </a:cubicBezTo>
                                      <a:cubicBezTo>
                                        <a:pt x="275" y="250"/>
                                        <a:pt x="288" y="257"/>
                                        <a:pt x="299" y="268"/>
                                      </a:cubicBezTo>
                                      <a:cubicBezTo>
                                        <a:pt x="319" y="286"/>
                                        <a:pt x="330" y="312"/>
                                        <a:pt x="330" y="338"/>
                                      </a:cubicBezTo>
                                      <a:lnTo>
                                        <a:pt x="314" y="338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25.7pt;width:145.5pt;" coordsize="1847850,326390" o:gfxdata="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">
                      <o:lock v:ext="edit" aspectratio="f"/>
                      <v:shape id="_x0000_s1026" o:spid="_x0000_s1026" o:spt="202" type="#_x0000_t202" style="position:absolute;left:257175;top:0;height:326390;width:1590675;" filled="f" stroked="f" coordsize="21600,21600" o:gfxdata="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NMA5q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 weight="0.5pt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微软雅黑" w:hAnsi="微软雅黑" w:eastAsia="微软雅黑"/>
                                  <w:color w:val="262626" w:themeColor="text1" w:themeTint="D9"/>
                                  <w:sz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出生日期：199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262626" w:themeColor="text1" w:themeTint="D9"/>
                                  <w:sz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3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262626" w:themeColor="text1" w:themeTint="D9"/>
                                  <w:sz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.0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262626" w:themeColor="text1" w:themeTint="D9"/>
                                  <w:sz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v:shape id="Freeform 166" o:spid="_x0000_s1026" o:spt="100" style="position:absolute;left:0;top:66675;height:216000;width:216000;" fillcolor="#404040 [2429]" filled="t" stroked="f" coordsize="448,448" o:gfxdata="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vb8AQ7gAAADbAAAA&#10;DwAAAAAAAAABACAAAAAiAAAAZHJzL2Rvd25yZXYueG1sUEsBAhQAFAAAAAgAh07iQDMvBZ47AAAA&#10;OQAAABAAAAAAAAAAAQAgAAAABwEAAGRycy9zaGFwZXhtbC54bWxQSwUGAAAAAAYABgBbAQAAsQMA&#10;AAAA&#10;" path="m224,0c100,0,0,100,0,224c0,348,100,448,224,448c348,448,448,348,448,224c448,100,348,0,224,0xm224,427c112,427,21,336,21,224c21,112,112,21,224,21c336,21,427,112,427,224c427,336,336,427,224,427xm224,239c193,239,168,213,168,182c168,151,193,126,224,126c255,126,280,151,280,182c280,213,255,239,224,239xm224,41c123,41,41,123,41,224c41,325,123,407,224,407c325,407,407,325,407,224c407,123,325,41,224,41xm314,338c314,292,274,255,224,255c174,255,134,292,134,338c118,338,118,338,118,338c118,312,129,286,149,268c160,257,173,250,187,245c166,232,151,209,151,182c151,142,184,110,224,110c264,110,297,142,297,182c297,209,282,232,261,245c275,250,288,257,299,268c319,286,330,312,330,338l314,338xe">
                        <v:path o:connectlocs="108000,0;0,108000;108000,216000;216000,108000;108000,0;108000,205875;10125,108000;108000,10125;205875,108000;108000,205875;108000,115232;81000,87750;108000,60750;135000,87750;108000,115232;108000,19767;19767,108000;108000,196232;196232,108000;108000,19767;151392,162964;108000,122946;64607,162964;56892,162964;71839,129214;90160,118125;72803,87750;108000,53035;143196,87750;125839,118125;144160,129214;159107,162964;151392,162964" o:connectangles="0,0,0,0,0,0,0,0,0,0,0,0,0,0,0,0,0,0,0,0,0,0,0,0,0,0,0,0,0,0,0,0,0"/>
                        <v:fill on="t" focussize="0,0"/>
                        <v:stroke on="f"/>
                        <v:imagedata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napToGrid w:val="0"/>
              <w:spacing w:before="312" w:beforeLines="100" w:line="380" w:lineRule="exact"/>
              <w:ind w:left="210" w:leftChars="10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867535" cy="326390"/>
                      <wp:effectExtent l="0" t="0" r="0" b="0"/>
                      <wp:docPr id="78" name="组合 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867650" cy="326390"/>
                                <a:chOff x="0" y="0"/>
                                <a:chExt cx="1867650" cy="326390"/>
                              </a:xfrm>
                            </wpg:grpSpPr>
                            <wps:wsp>
                              <wps:cNvPr id="509" name="文本框 509"/>
                              <wps:cNvSpPr txBox="1"/>
                              <wps:spPr>
                                <a:xfrm>
                                  <a:off x="247650" y="0"/>
                                  <a:ext cx="1620000" cy="3263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spacing w:line="360" w:lineRule="exact"/>
                                      <w:rPr>
                                        <w:rFonts w:hint="eastAsia" w:ascii="微软雅黑" w:hAnsi="微软雅黑" w:eastAsia="微软雅黑"/>
                                        <w:color w:val="404040" w:themeColor="text1" w:themeTint="BF"/>
                                        <w:lang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262626" w:themeColor="text1" w:themeTint="D9"/>
                                        <w:sz w:val="22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所在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color w:val="262626" w:themeColor="text1" w:themeTint="D9"/>
                                        <w:sz w:val="22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城市：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262626" w:themeColor="text1" w:themeTint="D9"/>
                                        <w:sz w:val="22"/>
                                        <w:lang w:eastAsia="zh-CN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海南保亭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spAutoFit/>
                              </wps:bodyPr>
                            </wps:wsp>
                            <wps:wsp>
                              <wps:cNvPr id="73" name="Freeform 9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0" y="66675"/>
                                  <a:ext cx="216000" cy="219273"/>
                                </a:xfrm>
                                <a:custGeom>
                                  <a:avLst/>
                                  <a:gdLst>
                                    <a:gd name="T0" fmla="*/ 221 w 443"/>
                                    <a:gd name="T1" fmla="*/ 221 h 453"/>
                                    <a:gd name="T2" fmla="*/ 178 w 443"/>
                                    <a:gd name="T3" fmla="*/ 178 h 453"/>
                                    <a:gd name="T4" fmla="*/ 221 w 443"/>
                                    <a:gd name="T5" fmla="*/ 135 h 453"/>
                                    <a:gd name="T6" fmla="*/ 264 w 443"/>
                                    <a:gd name="T7" fmla="*/ 178 h 453"/>
                                    <a:gd name="T8" fmla="*/ 221 w 443"/>
                                    <a:gd name="T9" fmla="*/ 221 h 453"/>
                                    <a:gd name="T10" fmla="*/ 221 w 443"/>
                                    <a:gd name="T11" fmla="*/ 0 h 453"/>
                                    <a:gd name="T12" fmla="*/ 0 w 443"/>
                                    <a:gd name="T13" fmla="*/ 227 h 453"/>
                                    <a:gd name="T14" fmla="*/ 221 w 443"/>
                                    <a:gd name="T15" fmla="*/ 453 h 453"/>
                                    <a:gd name="T16" fmla="*/ 443 w 443"/>
                                    <a:gd name="T17" fmla="*/ 227 h 453"/>
                                    <a:gd name="T18" fmla="*/ 221 w 443"/>
                                    <a:gd name="T19" fmla="*/ 0 h 453"/>
                                    <a:gd name="T20" fmla="*/ 229 w 443"/>
                                    <a:gd name="T21" fmla="*/ 395 h 453"/>
                                    <a:gd name="T22" fmla="*/ 221 w 443"/>
                                    <a:gd name="T23" fmla="*/ 398 h 453"/>
                                    <a:gd name="T24" fmla="*/ 213 w 443"/>
                                    <a:gd name="T25" fmla="*/ 395 h 453"/>
                                    <a:gd name="T26" fmla="*/ 98 w 443"/>
                                    <a:gd name="T27" fmla="*/ 179 h 453"/>
                                    <a:gd name="T28" fmla="*/ 221 w 443"/>
                                    <a:gd name="T29" fmla="*/ 55 h 453"/>
                                    <a:gd name="T30" fmla="*/ 345 w 443"/>
                                    <a:gd name="T31" fmla="*/ 178 h 453"/>
                                    <a:gd name="T32" fmla="*/ 229 w 443"/>
                                    <a:gd name="T33" fmla="*/ 395 h 45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</a:cxnLst>
                                  <a:rect l="0" t="0" r="r" b="b"/>
                                  <a:pathLst>
                                    <a:path w="443" h="453">
                                      <a:moveTo>
                                        <a:pt x="221" y="221"/>
                                      </a:moveTo>
                                      <a:cubicBezTo>
                                        <a:pt x="197" y="221"/>
                                        <a:pt x="178" y="202"/>
                                        <a:pt x="178" y="178"/>
                                      </a:cubicBezTo>
                                      <a:cubicBezTo>
                                        <a:pt x="178" y="155"/>
                                        <a:pt x="197" y="135"/>
                                        <a:pt x="221" y="135"/>
                                      </a:cubicBezTo>
                                      <a:cubicBezTo>
                                        <a:pt x="245" y="135"/>
                                        <a:pt x="264" y="155"/>
                                        <a:pt x="264" y="178"/>
                                      </a:cubicBezTo>
                                      <a:cubicBezTo>
                                        <a:pt x="264" y="202"/>
                                        <a:pt x="245" y="221"/>
                                        <a:pt x="221" y="221"/>
                                      </a:cubicBezTo>
                                      <a:close/>
                                      <a:moveTo>
                                        <a:pt x="221" y="0"/>
                                      </a:moveTo>
                                      <a:cubicBezTo>
                                        <a:pt x="99" y="0"/>
                                        <a:pt x="0" y="101"/>
                                        <a:pt x="0" y="227"/>
                                      </a:cubicBezTo>
                                      <a:cubicBezTo>
                                        <a:pt x="0" y="352"/>
                                        <a:pt x="99" y="453"/>
                                        <a:pt x="221" y="453"/>
                                      </a:cubicBezTo>
                                      <a:cubicBezTo>
                                        <a:pt x="344" y="453"/>
                                        <a:pt x="443" y="352"/>
                                        <a:pt x="443" y="227"/>
                                      </a:cubicBezTo>
                                      <a:cubicBezTo>
                                        <a:pt x="443" y="101"/>
                                        <a:pt x="344" y="0"/>
                                        <a:pt x="221" y="0"/>
                                      </a:cubicBezTo>
                                      <a:close/>
                                      <a:moveTo>
                                        <a:pt x="229" y="395"/>
                                      </a:moveTo>
                                      <a:cubicBezTo>
                                        <a:pt x="227" y="397"/>
                                        <a:pt x="224" y="398"/>
                                        <a:pt x="221" y="398"/>
                                      </a:cubicBezTo>
                                      <a:cubicBezTo>
                                        <a:pt x="218" y="398"/>
                                        <a:pt x="215" y="397"/>
                                        <a:pt x="213" y="395"/>
                                      </a:cubicBezTo>
                                      <a:cubicBezTo>
                                        <a:pt x="208" y="389"/>
                                        <a:pt x="98" y="262"/>
                                        <a:pt x="98" y="179"/>
                                      </a:cubicBezTo>
                                      <a:cubicBezTo>
                                        <a:pt x="98" y="110"/>
                                        <a:pt x="153" y="55"/>
                                        <a:pt x="221" y="55"/>
                                      </a:cubicBezTo>
                                      <a:cubicBezTo>
                                        <a:pt x="289" y="55"/>
                                        <a:pt x="344" y="110"/>
                                        <a:pt x="345" y="178"/>
                                      </a:cubicBezTo>
                                      <a:cubicBezTo>
                                        <a:pt x="345" y="262"/>
                                        <a:pt x="234" y="389"/>
                                        <a:pt x="229" y="395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25.7pt;width:147.05pt;" coordsize="1867650,326390" o:gfxdata="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">
                      <o:lock v:ext="edit" aspectratio="f"/>
                      <v:shape id="_x0000_s1026" o:spid="_x0000_s1026" o:spt="202" type="#_x0000_t202" style="position:absolute;left:247650;top:0;height:326390;width:1620000;" filled="f" stroked="f" coordsize="21600,21600" o:gfxdata="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1NrAS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 weight="0.5pt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  <w:color w:val="404040" w:themeColor="text1" w:themeTint="BF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262626" w:themeColor="text1" w:themeTint="D9"/>
                                  <w:sz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所在</w:t>
                              </w:r>
                              <w:r>
                                <w:rPr>
                                  <w:rFonts w:ascii="微软雅黑" w:hAnsi="微软雅黑" w:eastAsia="微软雅黑"/>
                                  <w:color w:val="262626" w:themeColor="text1" w:themeTint="D9"/>
                                  <w:sz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城市：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262626" w:themeColor="text1" w:themeTint="D9"/>
                                  <w:sz w:val="22"/>
                                  <w:lang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海南保亭</w:t>
                              </w:r>
                            </w:p>
                          </w:txbxContent>
                        </v:textbox>
                      </v:shape>
                      <v:shape id="Freeform 9" o:spid="_x0000_s1026" o:spt="100" style="position:absolute;left:0;top:66675;height:219273;width:216000;" fillcolor="#404040 [2429]" filled="t" stroked="f" coordsize="443,453" o:gfxdata="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P6pCu/&#10;AAAA2wAAAA8AAAAAAAAAAQAgAAAAIgAAAGRycy9kb3ducmV2LnhtbFBLAQIUABQAAAAIAIdO4kAz&#10;LwWeOwAAADkAAAAQAAAAAAAAAAEAIAAAAA4BAABkcnMvc2hhcGV4bWwueG1sUEsFBgAAAAAGAAYA&#10;WwEAALgDAAAAAA==&#10;" path="m221,221c197,221,178,202,178,178c178,155,197,135,221,135c245,135,264,155,264,178c264,202,245,221,221,221xm221,0c99,0,0,101,0,227c0,352,99,453,221,453c344,453,443,352,443,227c443,101,344,0,221,0xm229,395c227,397,224,398,221,398c218,398,215,397,213,395c208,389,98,262,98,179c98,110,153,55,221,55c289,55,344,110,345,178c345,262,234,389,229,395xe">
                        <v:path o:connectlocs="107756,106974;86790,86160;107756,65346;128722,86160;107756,106974;107756,0;0,109878;107756,219273;216000,109878;107756,0;111656,191198;107756,192650;103855,191198;47783,86644;107756,26622;168216,86160;111656,191198" o:connectangles="0,0,0,0,0,0,0,0,0,0,0,0,0,0,0,0,0"/>
                        <v:fill on="t" focussize="0,0"/>
                        <v:stroke on="f"/>
                        <v:imagedata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napToGrid w:val="0"/>
              <w:spacing w:before="312" w:beforeLines="100" w:line="380" w:lineRule="exact"/>
              <w:ind w:left="210" w:leftChars="10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2119630" cy="326390"/>
                      <wp:effectExtent l="0" t="0" r="0" b="0"/>
                      <wp:docPr id="79" name="组合 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19630" cy="326390"/>
                                <a:chOff x="0" y="0"/>
                                <a:chExt cx="2119630" cy="326390"/>
                              </a:xfrm>
                            </wpg:grpSpPr>
                            <wps:wsp>
                              <wps:cNvPr id="510" name="文本框 510"/>
                              <wps:cNvSpPr txBox="1"/>
                              <wps:spPr>
                                <a:xfrm>
                                  <a:off x="247650" y="0"/>
                                  <a:ext cx="1871980" cy="3263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spacing w:line="360" w:lineRule="exact"/>
                                      <w:rPr>
                                        <w:rFonts w:hint="eastAsia" w:ascii="微软雅黑" w:hAnsi="微软雅黑" w:eastAsia="微软雅黑"/>
                                        <w:color w:val="404040" w:themeColor="text1" w:themeTint="BF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262626" w:themeColor="text1" w:themeTint="D9"/>
                                        <w:sz w:val="22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联系电话：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color w:val="262626" w:themeColor="text1" w:themeTint="D9"/>
                                        <w:sz w:val="22"/>
                                        <w:lang w:val="en-US" w:eastAsia="zh-CN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18589609306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spAutoFit/>
                              </wps:bodyPr>
                            </wps:wsp>
                            <wps:wsp>
                              <wps:cNvPr id="75" name="Freeform 65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0" y="66675"/>
                                  <a:ext cx="216000" cy="216000"/>
                                </a:xfrm>
                                <a:custGeom>
                                  <a:avLst/>
                                  <a:gdLst>
                                    <a:gd name="T0" fmla="*/ 256 w 512"/>
                                    <a:gd name="T1" fmla="*/ 189 h 512"/>
                                    <a:gd name="T2" fmla="*/ 191 w 512"/>
                                    <a:gd name="T3" fmla="*/ 253 h 512"/>
                                    <a:gd name="T4" fmla="*/ 191 w 512"/>
                                    <a:gd name="T5" fmla="*/ 254 h 512"/>
                                    <a:gd name="T6" fmla="*/ 256 w 512"/>
                                    <a:gd name="T7" fmla="*/ 318 h 512"/>
                                    <a:gd name="T8" fmla="*/ 320 w 512"/>
                                    <a:gd name="T9" fmla="*/ 254 h 512"/>
                                    <a:gd name="T10" fmla="*/ 320 w 512"/>
                                    <a:gd name="T11" fmla="*/ 254 h 512"/>
                                    <a:gd name="T12" fmla="*/ 256 w 512"/>
                                    <a:gd name="T13" fmla="*/ 189 h 512"/>
                                    <a:gd name="T14" fmla="*/ 256 w 512"/>
                                    <a:gd name="T15" fmla="*/ 0 h 512"/>
                                    <a:gd name="T16" fmla="*/ 0 w 512"/>
                                    <a:gd name="T17" fmla="*/ 256 h 512"/>
                                    <a:gd name="T18" fmla="*/ 256 w 512"/>
                                    <a:gd name="T19" fmla="*/ 512 h 512"/>
                                    <a:gd name="T20" fmla="*/ 512 w 512"/>
                                    <a:gd name="T21" fmla="*/ 256 h 512"/>
                                    <a:gd name="T22" fmla="*/ 256 w 512"/>
                                    <a:gd name="T23" fmla="*/ 0 h 512"/>
                                    <a:gd name="T24" fmla="*/ 256 w 512"/>
                                    <a:gd name="T25" fmla="*/ 394 h 512"/>
                                    <a:gd name="T26" fmla="*/ 115 w 512"/>
                                    <a:gd name="T27" fmla="*/ 342 h 512"/>
                                    <a:gd name="T28" fmla="*/ 256 w 512"/>
                                    <a:gd name="T29" fmla="*/ 165 h 512"/>
                                    <a:gd name="T30" fmla="*/ 402 w 512"/>
                                    <a:gd name="T31" fmla="*/ 341 h 512"/>
                                    <a:gd name="T32" fmla="*/ 256 w 512"/>
                                    <a:gd name="T33" fmla="*/ 394 h 512"/>
                                    <a:gd name="T34" fmla="*/ 381 w 512"/>
                                    <a:gd name="T35" fmla="*/ 231 h 512"/>
                                    <a:gd name="T36" fmla="*/ 256 w 512"/>
                                    <a:gd name="T37" fmla="*/ 153 h 512"/>
                                    <a:gd name="T38" fmla="*/ 256 w 512"/>
                                    <a:gd name="T39" fmla="*/ 153 h 512"/>
                                    <a:gd name="T40" fmla="*/ 131 w 512"/>
                                    <a:gd name="T41" fmla="*/ 231 h 512"/>
                                    <a:gd name="T42" fmla="*/ 88 w 512"/>
                                    <a:gd name="T43" fmla="*/ 192 h 512"/>
                                    <a:gd name="T44" fmla="*/ 256 w 512"/>
                                    <a:gd name="T45" fmla="*/ 118 h 512"/>
                                    <a:gd name="T46" fmla="*/ 256 w 512"/>
                                    <a:gd name="T47" fmla="*/ 117 h 512"/>
                                    <a:gd name="T48" fmla="*/ 423 w 512"/>
                                    <a:gd name="T49" fmla="*/ 192 h 512"/>
                                    <a:gd name="T50" fmla="*/ 381 w 512"/>
                                    <a:gd name="T51" fmla="*/ 231 h 51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</a:cxnLst>
                                  <a:rect l="0" t="0" r="r" b="b"/>
                                  <a:pathLst>
                                    <a:path w="512" h="512">
                                      <a:moveTo>
                                        <a:pt x="256" y="189"/>
                                      </a:moveTo>
                                      <a:cubicBezTo>
                                        <a:pt x="220" y="189"/>
                                        <a:pt x="192" y="218"/>
                                        <a:pt x="191" y="253"/>
                                      </a:cubicBezTo>
                                      <a:cubicBezTo>
                                        <a:pt x="191" y="254"/>
                                        <a:pt x="191" y="254"/>
                                        <a:pt x="191" y="254"/>
                                      </a:cubicBezTo>
                                      <a:cubicBezTo>
                                        <a:pt x="191" y="289"/>
                                        <a:pt x="220" y="318"/>
                                        <a:pt x="256" y="318"/>
                                      </a:cubicBezTo>
                                      <a:cubicBezTo>
                                        <a:pt x="291" y="318"/>
                                        <a:pt x="320" y="289"/>
                                        <a:pt x="320" y="254"/>
                                      </a:cubicBezTo>
                                      <a:cubicBezTo>
                                        <a:pt x="320" y="254"/>
                                        <a:pt x="320" y="254"/>
                                        <a:pt x="320" y="254"/>
                                      </a:cubicBezTo>
                                      <a:cubicBezTo>
                                        <a:pt x="320" y="218"/>
                                        <a:pt x="292" y="189"/>
                                        <a:pt x="256" y="189"/>
                                      </a:cubicBezTo>
                                      <a:close/>
                                      <a:moveTo>
                                        <a:pt x="256" y="0"/>
                                      </a:moveTo>
                                      <a:cubicBezTo>
                                        <a:pt x="115" y="0"/>
                                        <a:pt x="0" y="115"/>
                                        <a:pt x="0" y="256"/>
                                      </a:cubicBezTo>
                                      <a:cubicBezTo>
                                        <a:pt x="0" y="397"/>
                                        <a:pt x="115" y="512"/>
                                        <a:pt x="256" y="512"/>
                                      </a:cubicBezTo>
                                      <a:cubicBezTo>
                                        <a:pt x="397" y="512"/>
                                        <a:pt x="512" y="397"/>
                                        <a:pt x="512" y="256"/>
                                      </a:cubicBezTo>
                                      <a:cubicBezTo>
                                        <a:pt x="512" y="115"/>
                                        <a:pt x="397" y="0"/>
                                        <a:pt x="256" y="0"/>
                                      </a:cubicBezTo>
                                      <a:close/>
                                      <a:moveTo>
                                        <a:pt x="256" y="394"/>
                                      </a:moveTo>
                                      <a:cubicBezTo>
                                        <a:pt x="150" y="394"/>
                                        <a:pt x="115" y="398"/>
                                        <a:pt x="115" y="342"/>
                                      </a:cubicBezTo>
                                      <a:cubicBezTo>
                                        <a:pt x="115" y="242"/>
                                        <a:pt x="202" y="165"/>
                                        <a:pt x="256" y="165"/>
                                      </a:cubicBezTo>
                                      <a:cubicBezTo>
                                        <a:pt x="326" y="165"/>
                                        <a:pt x="402" y="278"/>
                                        <a:pt x="402" y="341"/>
                                      </a:cubicBezTo>
                                      <a:cubicBezTo>
                                        <a:pt x="402" y="403"/>
                                        <a:pt x="362" y="394"/>
                                        <a:pt x="256" y="394"/>
                                      </a:cubicBezTo>
                                      <a:close/>
                                      <a:moveTo>
                                        <a:pt x="381" y="231"/>
                                      </a:moveTo>
                                      <a:cubicBezTo>
                                        <a:pt x="362" y="205"/>
                                        <a:pt x="314" y="153"/>
                                        <a:pt x="256" y="153"/>
                                      </a:cubicBezTo>
                                      <a:cubicBezTo>
                                        <a:pt x="256" y="153"/>
                                        <a:pt x="256" y="153"/>
                                        <a:pt x="256" y="153"/>
                                      </a:cubicBezTo>
                                      <a:cubicBezTo>
                                        <a:pt x="197" y="153"/>
                                        <a:pt x="150" y="205"/>
                                        <a:pt x="131" y="231"/>
                                      </a:cubicBezTo>
                                      <a:cubicBezTo>
                                        <a:pt x="112" y="256"/>
                                        <a:pt x="67" y="242"/>
                                        <a:pt x="88" y="192"/>
                                      </a:cubicBezTo>
                                      <a:cubicBezTo>
                                        <a:pt x="135" y="114"/>
                                        <a:pt x="256" y="118"/>
                                        <a:pt x="256" y="118"/>
                                      </a:cubicBezTo>
                                      <a:cubicBezTo>
                                        <a:pt x="256" y="117"/>
                                        <a:pt x="256" y="117"/>
                                        <a:pt x="256" y="117"/>
                                      </a:cubicBezTo>
                                      <a:cubicBezTo>
                                        <a:pt x="256" y="117"/>
                                        <a:pt x="377" y="113"/>
                                        <a:pt x="423" y="192"/>
                                      </a:cubicBezTo>
                                      <a:cubicBezTo>
                                        <a:pt x="444" y="242"/>
                                        <a:pt x="399" y="256"/>
                                        <a:pt x="381" y="231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25.7pt;width:166.9pt;" coordsize="2119630,326390" o:gfxdata="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">
                      <o:lock v:ext="edit" aspectratio="f"/>
                      <v:shape id="_x0000_s1026" o:spid="_x0000_s1026" o:spt="202" type="#_x0000_t202" style="position:absolute;left:247650;top:0;height:326390;width:1871980;" filled="f" stroked="f" coordsize="21600,21600" o:gfxdata="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ya6TRLUAAADcAAAADwAA&#10;AAAAAAABACAAAAAiAAAAZHJzL2Rvd25yZXYueG1sUEsBAhQAFAAAAAgAh07iQDMvBZ47AAAAOQAA&#10;ABAAAAAAAAAAAQAgAAAABAEAAGRycy9zaGFwZXhtbC54bWxQSwUGAAAAAAYABgBbAQAArgMAAAAA&#10;">
                        <v:fill on="f" focussize="0,0"/>
                        <v:stroke on="f" weight="0.5pt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rPr>
                                  <w:rFonts w:hint="eastAsia" w:ascii="微软雅黑" w:hAnsi="微软雅黑" w:eastAsia="微软雅黑"/>
                                  <w:color w:val="404040" w:themeColor="text1" w:themeTint="BF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color w:val="262626" w:themeColor="text1" w:themeTint="D9"/>
                                  <w:sz w:val="22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联系电话：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color w:val="262626" w:themeColor="text1" w:themeTint="D9"/>
                                  <w:sz w:val="22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18589609306</w:t>
                              </w:r>
                            </w:p>
                          </w:txbxContent>
                        </v:textbox>
                      </v:shape>
                      <v:shape id="Freeform 65" o:spid="_x0000_s1026" o:spt="100" style="position:absolute;left:0;top:66675;height:216000;width:216000;" fillcolor="#404040 [2429]" filled="t" stroked="f" coordsize="512,512" o:gfxdata="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bDzv/vQAA&#10;ANsAAAAPAAAAAAAAAAEAIAAAACIAAABkcnMvZG93bnJldi54bWxQSwECFAAUAAAACACHTuJAMy8F&#10;njsAAAA5AAAAEAAAAAAAAAABACAAAAAMAQAAZHJzL3NoYXBleG1sLnhtbFBLBQYAAAAABgAGAFsB&#10;AAC2AwAAAAA=&#10;" path="m256,189c220,189,192,218,191,253c191,254,191,254,191,254c191,289,220,318,256,318c291,318,320,289,320,254c320,254,320,254,320,254c320,218,292,189,256,189xm256,0c115,0,0,115,0,256c0,397,115,512,256,512c397,512,512,397,512,256c512,115,397,0,256,0xm256,394c150,394,115,398,115,342c115,242,202,165,256,165c326,165,402,278,402,341c402,403,362,394,256,394xm381,231c362,205,314,153,256,153c256,153,256,153,256,153c197,153,150,205,131,231c112,256,67,242,88,192c135,114,256,118,256,118c256,117,256,117,256,117c256,117,377,113,423,192c444,242,399,256,381,231xe">
                        <v:path o:connectlocs="108000,79734;80578,106734;80578,107156;108000,134156;135000,107156;135000,107156;108000,79734;108000,0;0,108000;108000,216000;216000,108000;108000,0;108000,166218;48515,144281;108000,69609;169593,143859;108000,166218;160734,97453;108000,64546;108000,64546;55265,97453;37125,81000;108000,49781;108000,49359;178453,81000;160734,97453" o:connectangles="0,0,0,0,0,0,0,0,0,0,0,0,0,0,0,0,0,0,0,0,0,0,0,0,0,0"/>
                        <v:fill on="t" focussize="0,0"/>
                        <v:stroke on="f"/>
                        <v:imagedata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napToGrid w:val="0"/>
              <w:spacing w:before="312" w:beforeLines="100" w:line="380" w:lineRule="exact"/>
              <w:ind w:left="210" w:leftChars="10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2191385" cy="326390"/>
                      <wp:effectExtent l="0" t="0" r="0" b="0"/>
                      <wp:docPr id="80" name="组合 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191650" cy="326390"/>
                                <a:chOff x="0" y="0"/>
                                <a:chExt cx="2191650" cy="326390"/>
                              </a:xfrm>
                            </wpg:grpSpPr>
                            <wps:wsp>
                              <wps:cNvPr id="511" name="文本框 511"/>
                              <wps:cNvSpPr txBox="1"/>
                              <wps:spPr>
                                <a:xfrm>
                                  <a:off x="247650" y="0"/>
                                  <a:ext cx="1944000" cy="3263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spacing w:line="360" w:lineRule="exact"/>
                                      <w:rPr>
                                        <w:rFonts w:ascii="微软雅黑" w:hAnsi="微软雅黑" w:eastAsia="微软雅黑"/>
                                        <w:color w:val="404040" w:themeColor="text1" w:themeTint="BF"/>
                                        <w14:textFill>
                                          <w14:solidFill>
                                            <w14:schemeClr w14:val="tx1">
                                              <w14:lumMod w14:val="75000"/>
                                              <w14:lumOff w14:val="2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</w:rPr>
                                      <w:t>邮箱：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  <w:lang w:val="en-US" w:eastAsia="zh-CN"/>
                                      </w:rPr>
                                      <w:t>296011508</w:t>
                                    </w:r>
                                    <w:r>
                                      <w:rPr>
                                        <w:rFonts w:hint="eastAsia" w:ascii="微软雅黑" w:hAnsi="微软雅黑" w:eastAsia="微软雅黑"/>
                                      </w:rPr>
                                      <w:t>@qq.com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spAutoFit/>
                              </wps:bodyPr>
                            </wps:wsp>
                            <wps:wsp>
                              <wps:cNvPr id="89" name="Freeform 73"/>
                              <wps:cNvSpPr>
                                <a:spLocks noChangeAspect="1" noEditPoints="1"/>
                              </wps:cNvSpPr>
                              <wps:spPr bwMode="auto">
                                <a:xfrm>
                                  <a:off x="0" y="76200"/>
                                  <a:ext cx="216000" cy="216000"/>
                                </a:xfrm>
                                <a:custGeom>
                                  <a:avLst/>
                                  <a:gdLst>
                                    <a:gd name="T0" fmla="*/ 211 w 422"/>
                                    <a:gd name="T1" fmla="*/ 0 h 422"/>
                                    <a:gd name="T2" fmla="*/ 0 w 422"/>
                                    <a:gd name="T3" fmla="*/ 211 h 422"/>
                                    <a:gd name="T4" fmla="*/ 211 w 422"/>
                                    <a:gd name="T5" fmla="*/ 422 h 422"/>
                                    <a:gd name="T6" fmla="*/ 422 w 422"/>
                                    <a:gd name="T7" fmla="*/ 211 h 422"/>
                                    <a:gd name="T8" fmla="*/ 211 w 422"/>
                                    <a:gd name="T9" fmla="*/ 0 h 422"/>
                                    <a:gd name="T10" fmla="*/ 339 w 422"/>
                                    <a:gd name="T11" fmla="*/ 288 h 422"/>
                                    <a:gd name="T12" fmla="*/ 313 w 422"/>
                                    <a:gd name="T13" fmla="*/ 313 h 422"/>
                                    <a:gd name="T14" fmla="*/ 109 w 422"/>
                                    <a:gd name="T15" fmla="*/ 313 h 422"/>
                                    <a:gd name="T16" fmla="*/ 83 w 422"/>
                                    <a:gd name="T17" fmla="*/ 288 h 422"/>
                                    <a:gd name="T18" fmla="*/ 83 w 422"/>
                                    <a:gd name="T19" fmla="*/ 134 h 422"/>
                                    <a:gd name="T20" fmla="*/ 109 w 422"/>
                                    <a:gd name="T21" fmla="*/ 109 h 422"/>
                                    <a:gd name="T22" fmla="*/ 313 w 422"/>
                                    <a:gd name="T23" fmla="*/ 109 h 422"/>
                                    <a:gd name="T24" fmla="*/ 339 w 422"/>
                                    <a:gd name="T25" fmla="*/ 134 h 422"/>
                                    <a:gd name="T26" fmla="*/ 339 w 422"/>
                                    <a:gd name="T27" fmla="*/ 288 h 422"/>
                                    <a:gd name="T28" fmla="*/ 109 w 422"/>
                                    <a:gd name="T29" fmla="*/ 133 h 422"/>
                                    <a:gd name="T30" fmla="*/ 109 w 422"/>
                                    <a:gd name="T31" fmla="*/ 159 h 422"/>
                                    <a:gd name="T32" fmla="*/ 211 w 422"/>
                                    <a:gd name="T33" fmla="*/ 224 h 422"/>
                                    <a:gd name="T34" fmla="*/ 313 w 422"/>
                                    <a:gd name="T35" fmla="*/ 159 h 422"/>
                                    <a:gd name="T36" fmla="*/ 313 w 422"/>
                                    <a:gd name="T37" fmla="*/ 133 h 422"/>
                                    <a:gd name="T38" fmla="*/ 211 w 422"/>
                                    <a:gd name="T39" fmla="*/ 198 h 422"/>
                                    <a:gd name="T40" fmla="*/ 109 w 422"/>
                                    <a:gd name="T41" fmla="*/ 133 h 422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</a:cxnLst>
                                  <a:rect l="0" t="0" r="r" b="b"/>
                                  <a:pathLst>
                                    <a:path w="422" h="422">
                                      <a:moveTo>
                                        <a:pt x="211" y="0"/>
                                      </a:moveTo>
                                      <a:cubicBezTo>
                                        <a:pt x="95" y="0"/>
                                        <a:pt x="0" y="95"/>
                                        <a:pt x="0" y="211"/>
                                      </a:cubicBezTo>
                                      <a:cubicBezTo>
                                        <a:pt x="0" y="327"/>
                                        <a:pt x="94" y="422"/>
                                        <a:pt x="211" y="422"/>
                                      </a:cubicBezTo>
                                      <a:cubicBezTo>
                                        <a:pt x="328" y="422"/>
                                        <a:pt x="422" y="328"/>
                                        <a:pt x="422" y="211"/>
                                      </a:cubicBezTo>
                                      <a:cubicBezTo>
                                        <a:pt x="422" y="95"/>
                                        <a:pt x="327" y="0"/>
                                        <a:pt x="211" y="0"/>
                                      </a:cubicBezTo>
                                      <a:close/>
                                      <a:moveTo>
                                        <a:pt x="339" y="288"/>
                                      </a:moveTo>
                                      <a:cubicBezTo>
                                        <a:pt x="339" y="302"/>
                                        <a:pt x="327" y="313"/>
                                        <a:pt x="313" y="313"/>
                                      </a:cubicBezTo>
                                      <a:cubicBezTo>
                                        <a:pt x="109" y="313"/>
                                        <a:pt x="109" y="313"/>
                                        <a:pt x="109" y="313"/>
                                      </a:cubicBezTo>
                                      <a:cubicBezTo>
                                        <a:pt x="94" y="313"/>
                                        <a:pt x="83" y="301"/>
                                        <a:pt x="83" y="288"/>
                                      </a:cubicBezTo>
                                      <a:cubicBezTo>
                                        <a:pt x="83" y="134"/>
                                        <a:pt x="83" y="134"/>
                                        <a:pt x="83" y="134"/>
                                      </a:cubicBezTo>
                                      <a:cubicBezTo>
                                        <a:pt x="83" y="120"/>
                                        <a:pt x="95" y="109"/>
                                        <a:pt x="109" y="109"/>
                                      </a:cubicBezTo>
                                      <a:cubicBezTo>
                                        <a:pt x="313" y="109"/>
                                        <a:pt x="313" y="109"/>
                                        <a:pt x="313" y="109"/>
                                      </a:cubicBezTo>
                                      <a:cubicBezTo>
                                        <a:pt x="328" y="109"/>
                                        <a:pt x="339" y="121"/>
                                        <a:pt x="339" y="134"/>
                                      </a:cubicBezTo>
                                      <a:lnTo>
                                        <a:pt x="339" y="288"/>
                                      </a:lnTo>
                                      <a:close/>
                                      <a:moveTo>
                                        <a:pt x="109" y="133"/>
                                      </a:moveTo>
                                      <a:cubicBezTo>
                                        <a:pt x="109" y="159"/>
                                        <a:pt x="109" y="159"/>
                                        <a:pt x="109" y="159"/>
                                      </a:cubicBezTo>
                                      <a:cubicBezTo>
                                        <a:pt x="211" y="224"/>
                                        <a:pt x="211" y="224"/>
                                        <a:pt x="211" y="224"/>
                                      </a:cubicBezTo>
                                      <a:cubicBezTo>
                                        <a:pt x="313" y="159"/>
                                        <a:pt x="313" y="159"/>
                                        <a:pt x="313" y="159"/>
                                      </a:cubicBezTo>
                                      <a:cubicBezTo>
                                        <a:pt x="313" y="133"/>
                                        <a:pt x="313" y="133"/>
                                        <a:pt x="313" y="133"/>
                                      </a:cubicBezTo>
                                      <a:cubicBezTo>
                                        <a:pt x="211" y="198"/>
                                        <a:pt x="211" y="198"/>
                                        <a:pt x="211" y="198"/>
                                      </a:cubicBezTo>
                                      <a:lnTo>
                                        <a:pt x="109" y="133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1">
                                    <a:lumMod val="75000"/>
                                    <a:lumOff val="25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25.7pt;width:172.55pt;" coordsize="2191650,326390" o:gfxdata="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">
                      <o:lock v:ext="edit" aspectratio="f"/>
                      <v:shape id="_x0000_s1026" o:spid="_x0000_s1026" o:spt="202" type="#_x0000_t202" style="position:absolute;left:247650;top:0;height:326390;width:1944000;" filled="f" stroked="f" coordsize="21600,21600" o:gfxdata="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biNt+8AAAA&#10;3AAAAA8AAAAAAAAAAQAgAAAAIgAAAGRycy9kb3ducmV2LnhtbFBLAQIUABQAAAAIAIdO4kAzLwWe&#10;OwAAADkAAAAQAAAAAAAAAAEAIAAAAAsBAABkcnMvc2hhcGV4bWwueG1sUEsFBgAAAAAGAAYAWwEA&#10;ALUDAAAAAA==&#10;">
                        <v:fill on="f" focussize="0,0"/>
                        <v:stroke on="f" weight="0.5pt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rPr>
                                  <w:rFonts w:ascii="微软雅黑" w:hAnsi="微软雅黑" w:eastAsia="微软雅黑"/>
                                  <w:color w:val="404040" w:themeColor="text1" w:themeTint="B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邮箱：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  <w:lang w:val="en-US" w:eastAsia="zh-CN"/>
                                </w:rPr>
                                <w:t>296011508</w:t>
                              </w:r>
                              <w:r>
                                <w:rPr>
                                  <w:rFonts w:hint="eastAsia" w:ascii="微软雅黑" w:hAnsi="微软雅黑" w:eastAsia="微软雅黑"/>
                                </w:rPr>
                                <w:t>@qq.com</w:t>
                              </w:r>
                            </w:p>
                          </w:txbxContent>
                        </v:textbox>
                      </v:shape>
                      <v:shape id="Freeform 73" o:spid="_x0000_s1026" o:spt="100" style="position:absolute;left:0;top:76200;height:216000;width:216000;" fillcolor="#404040 [2429]" filled="t" stroked="f" coordsize="422,422" o:gfxdata="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2I6SGugAAANsA&#10;AAAPAAAAAAAAAAEAIAAAACIAAABkcnMvZG93bnJldi54bWxQSwECFAAUAAAACACHTuJAMy8FnjsA&#10;AAA5AAAAEAAAAAAAAAABACAAAAAJAQAAZHJzL3NoYXBleG1sLnhtbFBLBQYAAAAABgAGAFsBAACz&#10;AwAAAAA=&#10;" path="m211,0c95,0,0,95,0,211c0,327,94,422,211,422c328,422,422,328,422,211c422,95,327,0,211,0xm339,288c339,302,327,313,313,313c109,313,109,313,109,313c94,313,83,301,83,288c83,134,83,134,83,134c83,120,95,109,109,109c313,109,313,109,313,109c328,109,339,121,339,134l339,288xm109,133c109,159,109,159,109,159c211,224,211,224,211,224c313,159,313,159,313,159c313,133,313,133,313,133c211,198,211,198,211,198l109,133xe">
                        <v:path o:connectlocs="108000,0;0,108000;108000,216000;216000,108000;108000,0;173516,147412;160208,160208;55791,160208;42483,147412;42483,68587;55791,55791;160208,55791;173516,68587;173516,147412;55791,68075;55791,81383;108000,114654;160208,81383;160208,68075;108000,101345;55791,68075" o:connectangles="0,0,0,0,0,0,0,0,0,0,0,0,0,0,0,0,0,0,0,0,0"/>
                        <v:fill on="t" focussize="0,0"/>
                        <v:stroke on="f"/>
                        <v:imagedata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napToGrid w:val="0"/>
              <w:spacing w:before="780" w:beforeLines="250" w:line="380" w:lineRule="exact"/>
              <w:ind w:left="210" w:leftChars="10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979930" cy="363220"/>
                      <wp:effectExtent l="0" t="0" r="20320" b="17780"/>
                      <wp:docPr id="3" name="组合 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0000" cy="363600"/>
                                <a:chOff x="0" y="0"/>
                                <a:chExt cx="1980000" cy="361950"/>
                              </a:xfrm>
                            </wpg:grpSpPr>
                            <wps:wsp>
                              <wps:cNvPr id="8" name="直接连接符 7"/>
                              <wps:cNvCnPr/>
                              <wps:spPr>
                                <a:xfrm>
                                  <a:off x="0" y="361950"/>
                                  <a:ext cx="19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0" name="文本框 10"/>
                              <wps:cNvSpPr txBox="1"/>
                              <wps:spPr>
                                <a:xfrm>
                                  <a:off x="466725" y="0"/>
                                  <a:ext cx="104711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spacing w:line="360" w:lineRule="exact"/>
                                      <w:jc w:val="center"/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荣誉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证书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28.6pt;width:155.9pt;" coordsize="1980000,361950" o:gfxdata="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">
                      <o:lock v:ext="edit" aspectratio="f"/>
                      <v:line id="直接连接符 7" o:spid="_x0000_s1026" o:spt="20" style="position:absolute;left:0;top:361950;height:0;width:1980000;" filled="f" stroked="t" coordsize="21600,21600" o:gfxdata="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cRZsXugAAANoA&#10;AAAPAAAAAAAAAAEAIAAAACIAAABkcnMvZG93bnJldi54bWxQSwECFAAUAAAACACHTuJAMy8FnjsA&#10;AAA5AAAAEAAAAAAAAAABACAAAAAJAQAAZHJzL3NoYXBleG1sLnhtbFBLBQYAAAAABgAGAFsBAACz&#10;AwAAAAA=&#10;">
                        <v:fill on="f" focussize="0,0"/>
                        <v:stroke weight="0.5pt" color="#BFBFBF [2412]" miterlimit="8" joinstyle="miter"/>
                        <v:imagedata o:title=""/>
                        <o:lock v:ext="edit" aspectratio="f"/>
                      </v:line>
                      <v:shape id="_x0000_s1026" o:spid="_x0000_s1026" o:spt="202" type="#_x0000_t202" style="position:absolute;left:466725;top:0;height:325755;width:1047115;" filled="f" stroked="f" coordsize="21600,21600" o:gfxdata="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Pu8/+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 weight="0.5pt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jc w:val="center"/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荣誉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证书</w:t>
                              </w:r>
                            </w:p>
                          </w:txbxContent>
                        </v:textbox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napToGrid w:val="0"/>
              <w:spacing w:before="156" w:beforeLines="50" w:line="380" w:lineRule="exact"/>
              <w:ind w:left="210" w:leftChars="100"/>
              <w:jc w:val="left"/>
              <w:rPr>
                <w:rFonts w:hint="eastAsia" w:asciiTheme="minorEastAsia" w:hAnsiTheme="minorEastAsia" w:eastAsiaTheme="minorEastAsia"/>
                <w:color w:val="262626" w:themeColor="text1" w:themeTint="D9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Photoshop</w:t>
            </w:r>
            <w:r>
              <w:rPr>
                <w:rFonts w:hint="eastAsia" w:asciiTheme="minorEastAsia" w:hAnsiTheme="minorEastAsia"/>
                <w:color w:val="262626" w:themeColor="text1" w:themeTint="D9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高级证书</w:t>
            </w:r>
          </w:p>
          <w:p>
            <w:pPr>
              <w:snapToGrid w:val="0"/>
              <w:spacing w:before="156" w:beforeLines="50" w:line="380" w:lineRule="exact"/>
              <w:ind w:left="210" w:leftChars="10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计算机基础一级证书</w:t>
            </w:r>
          </w:p>
          <w:p>
            <w:pPr>
              <w:snapToGrid w:val="0"/>
              <w:spacing w:before="780" w:beforeLines="250" w:line="380" w:lineRule="exact"/>
              <w:ind w:left="210" w:leftChars="10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979930" cy="363220"/>
                      <wp:effectExtent l="0" t="0" r="20320" b="17780"/>
                      <wp:docPr id="53" name="组合 5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0000" cy="363600"/>
                                <a:chOff x="0" y="0"/>
                                <a:chExt cx="1980000" cy="361950"/>
                              </a:xfrm>
                            </wpg:grpSpPr>
                            <wps:wsp>
                              <wps:cNvPr id="54" name="直接连接符 54"/>
                              <wps:cNvCnPr/>
                              <wps:spPr>
                                <a:xfrm>
                                  <a:off x="0" y="361950"/>
                                  <a:ext cx="19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5" name="文本框 55"/>
                              <wps:cNvSpPr txBox="1"/>
                              <wps:spPr>
                                <a:xfrm>
                                  <a:off x="466725" y="0"/>
                                  <a:ext cx="104711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spacing w:line="360" w:lineRule="exact"/>
                                      <w:jc w:val="center"/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技能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特长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28.6pt;width:155.9pt;" coordsize="1980000,361950" o:gfxdata="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">
                      <o:lock v:ext="edit" aspectratio="f"/>
                      <v:line id="_x0000_s1026" o:spid="_x0000_s1026" o:spt="20" style="position:absolute;left:0;top:361950;height:0;width:1980000;" filled="f" stroked="t" coordsize="21600,21600" o:gfxdata="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Yh78/&#10;wAAAANsAAAAPAAAAAAAAAAEAIAAAACIAAABkcnMvZG93bnJldi54bWxQSwECFAAUAAAACACHTuJA&#10;My8FnjsAAAA5AAAAEAAAAAAAAAABACAAAAAPAQAAZHJzL3NoYXBleG1sLnhtbFBLBQYAAAAABgAG&#10;AFsBAAC5AwAAAAA=&#10;">
                        <v:fill on="f" focussize="0,0"/>
                        <v:stroke weight="0.5pt" color="#BFBFBF [2412]" miterlimit="8" joinstyle="miter"/>
                        <v:imagedata o:title=""/>
                        <o:lock v:ext="edit" aspectratio="f"/>
                      </v:line>
                      <v:shape id="_x0000_s1026" o:spid="_x0000_s1026" o:spt="202" type="#_x0000_t202" style="position:absolute;left:466725;top:0;height:325755;width:1047115;" filled="f" stroked="f" coordsize="21600,21600" o:gfxdata="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BF8+mntwAAANsAAAAP&#10;AAAAAAAAAAEAIAAAACIAAABkcnMvZG93bnJldi54bWxQSwECFAAUAAAACACHTuJAMy8FnjsAAAA5&#10;AAAAEAAAAAAAAAABACAAAAAGAQAAZHJzL3NoYXBleG1sLnhtbFBLBQYAAAAABgAGAFsBAACwAwAA&#10;AAA=&#10;">
                        <v:fill on="f" focussize="0,0"/>
                        <v:stroke on="f" weight="0.5pt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jc w:val="center"/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技能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特长</w:t>
                              </w:r>
                            </w:p>
                          </w:txbxContent>
                        </v:textbox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napToGrid w:val="0"/>
              <w:spacing w:before="156" w:beforeLines="50" w:line="380" w:lineRule="exact"/>
              <w:ind w:left="210" w:leftChars="10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Html+css</w:t>
            </w: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：精通</w:t>
            </w:r>
          </w:p>
          <w:p>
            <w:pPr>
              <w:snapToGrid w:val="0"/>
              <w:spacing w:before="156" w:beforeLines="50" w:line="380" w:lineRule="exact"/>
              <w:ind w:left="210" w:leftChars="100"/>
              <w:jc w:val="left"/>
              <w:rPr>
                <w:rFonts w:hint="eastAsia" w:asciiTheme="minorEastAsia" w:hAnsiTheme="minorEastAsia" w:eastAsia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javascript：</w:t>
            </w:r>
            <w:r>
              <w:rPr>
                <w:rFonts w:hint="eastAsia" w:asciiTheme="minorEastAsia" w:hAnsiTheme="minorEastAsia"/>
                <w:color w:val="262626" w:themeColor="text1" w:themeTint="D9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一般</w:t>
            </w:r>
          </w:p>
          <w:p>
            <w:pPr>
              <w:snapToGrid w:val="0"/>
              <w:spacing w:before="156" w:beforeLines="50" w:line="380" w:lineRule="exact"/>
              <w:ind w:left="210" w:leftChars="10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jquery：良好</w:t>
            </w:r>
          </w:p>
          <w:p>
            <w:pPr>
              <w:snapToGrid w:val="0"/>
              <w:spacing w:before="156" w:beforeLines="50" w:line="380" w:lineRule="exact"/>
              <w:ind w:left="210" w:leftChars="100"/>
              <w:jc w:val="left"/>
              <w:rPr>
                <w:rFonts w:hint="eastAsia" w:asciiTheme="minorEastAsia" w:hAnsiTheme="minorEastAsia" w:eastAsiaTheme="minorEastAsia"/>
                <w:color w:val="262626" w:themeColor="text1" w:themeTint="D9"/>
                <w:lang w:val="en-US"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Photoshop：</w:t>
            </w:r>
            <w:r>
              <w:rPr>
                <w:rFonts w:hint="eastAsia" w:asciiTheme="minorEastAsia" w:hAnsiTheme="minorEastAsia"/>
                <w:color w:val="262626" w:themeColor="text1" w:themeTint="D9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熟悉</w:t>
            </w:r>
          </w:p>
          <w:p>
            <w:pPr>
              <w:snapToGrid w:val="0"/>
              <w:spacing w:before="780" w:beforeLines="250" w:line="380" w:lineRule="exact"/>
              <w:ind w:left="210" w:leftChars="10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mc:AlternateContent>
                <mc:Choice Requires="wpg">
                  <w:drawing>
                    <wp:inline distT="0" distB="0" distL="0" distR="0">
                      <wp:extent cx="1979930" cy="363220"/>
                      <wp:effectExtent l="0" t="0" r="20320" b="17780"/>
                      <wp:docPr id="12" name="组合 1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80000" cy="363600"/>
                                <a:chOff x="0" y="0"/>
                                <a:chExt cx="1980000" cy="361950"/>
                              </a:xfrm>
                            </wpg:grpSpPr>
                            <wps:wsp>
                              <wps:cNvPr id="13" name="直接连接符 13"/>
                              <wps:cNvCnPr/>
                              <wps:spPr>
                                <a:xfrm>
                                  <a:off x="0" y="361950"/>
                                  <a:ext cx="1980000" cy="0"/>
                                </a:xfrm>
                                <a:prstGeom prst="line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75000"/>
                                    </a:schemeClr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文本框 14"/>
                              <wps:cNvSpPr txBox="1"/>
                              <wps:spPr>
                                <a:xfrm>
                                  <a:off x="466725" y="0"/>
                                  <a:ext cx="1047115" cy="32575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>
                                    <w:pPr>
                                      <w:snapToGrid w:val="0"/>
                                      <w:spacing w:line="360" w:lineRule="exact"/>
                                      <w:jc w:val="center"/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hint="eastAsia"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兴趣</w:t>
                                    </w:r>
                                    <w:r>
                                      <w:rPr>
                                        <w:rFonts w:ascii="微软雅黑" w:hAnsi="微软雅黑" w:eastAsia="微软雅黑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14:textFill>
                                          <w14:solidFill>
                                            <w14:schemeClr w14:val="tx1">
                                              <w14:lumMod w14:val="85000"/>
                                              <w14:lumOff w14:val="15000"/>
                                            </w14:schemeClr>
                                          </w14:solidFill>
                                        </w14:textFill>
                                      </w:rPr>
                                      <w:t>爱好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sp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style="height:28.6pt;width:155.9pt;" coordsize="1980000,361950" o:gfxdata="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">
                      <o:lock v:ext="edit" aspectratio="f"/>
                      <v:line id="_x0000_s1026" o:spid="_x0000_s1026" o:spt="20" style="position:absolute;left:0;top:361950;height:0;width:1980000;" filled="f" stroked="t" coordsize="21600,21600" o:gfxdata="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EEnou8AAAA&#10;2wAAAA8AAAAAAAAAAQAgAAAAIgAAAGRycy9kb3ducmV2LnhtbFBLAQIUABQAAAAIAIdO4kAzLwWe&#10;OwAAADkAAAAQAAAAAAAAAAEAIAAAAAsBAABkcnMvc2hhcGV4bWwueG1sUEsFBgAAAAAGAAYAWwEA&#10;ALUDAAAAAA==&#10;">
                        <v:fill on="f" focussize="0,0"/>
                        <v:stroke weight="0.5pt" color="#BFBFBF [2412]" miterlimit="8" joinstyle="miter"/>
                        <v:imagedata o:title=""/>
                        <o:lock v:ext="edit" aspectratio="f"/>
                      </v:line>
                      <v:shape id="_x0000_s1026" o:spid="_x0000_s1026" o:spt="202" type="#_x0000_t202" style="position:absolute;left:466725;top:0;height:325755;width:1047115;" filled="f" stroked="f" coordsize="21600,21600" o:gfxdata="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vNX1/LUAAADbAAAADwAA&#10;AAAAAAABACAAAAAiAAAAZHJzL2Rvd25yZXYueG1sUEsBAhQAFAAAAAgAh07iQDMvBZ47AAAAOQAA&#10;ABAAAAAAAAAAAQAgAAAABAEAAGRycy9zaGFwZXhtbC54bWxQSwUGAAAAAAYABgBbAQAArgMAAAAA&#10;">
                        <v:fill on="f" focussize="0,0"/>
                        <v:stroke on="f" weight="0.5pt"/>
                        <v:imagedata o:title=""/>
                        <o:lock v:ext="edit" aspectratio="f"/>
                        <v:textbox style="mso-fit-shape-to-text:t;">
                          <w:txbxContent>
                            <w:p>
                              <w:pPr>
                                <w:snapToGrid w:val="0"/>
                                <w:spacing w:line="360" w:lineRule="exact"/>
                                <w:jc w:val="center"/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兴趣</w:t>
                              </w:r>
                              <w:r>
                                <w:rPr>
                                  <w:rFonts w:ascii="微软雅黑" w:hAnsi="微软雅黑" w:eastAsia="微软雅黑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14:textFill>
                                    <w14:solidFill>
                                      <w14:schemeClr w14:val="tx1">
                                        <w14:lumMod w14:val="85000"/>
                                        <w14:lumOff w14:val="15000"/>
                                      </w14:schemeClr>
                                    </w14:solidFill>
                                  </w14:textFill>
                                </w:rPr>
                                <w:t>爱好</w:t>
                              </w:r>
                            </w:p>
                          </w:txbxContent>
                        </v:textbox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  <w:p>
            <w:pPr>
              <w:snapToGrid w:val="0"/>
              <w:spacing w:before="156" w:beforeLines="50" w:line="380" w:lineRule="exact"/>
              <w:ind w:left="210" w:leftChars="100"/>
              <w:jc w:val="left"/>
              <w:rPr>
                <w:rFonts w:hint="eastAsia" w:asciiTheme="minorEastAsia" w:hAnsiTheme="minorEastAsia" w:eastAsiaTheme="minorEastAsia"/>
                <w:color w:val="262626" w:themeColor="text1" w:themeTint="D9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运动：羽毛球、</w:t>
            </w:r>
            <w:r>
              <w:rPr>
                <w:rFonts w:hint="eastAsia" w:asciiTheme="minorEastAsia" w:hAnsiTheme="minorEastAsia"/>
                <w:color w:val="262626" w:themeColor="text1" w:themeTint="D9"/>
                <w:lang w:eastAsia="zh-CN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轮滑</w:t>
            </w:r>
            <w:bookmarkStart w:id="2" w:name="_GoBack"/>
            <w:bookmarkEnd w:id="2"/>
          </w:p>
          <w:p>
            <w:pPr>
              <w:snapToGrid w:val="0"/>
              <w:spacing w:before="156" w:beforeLines="50" w:line="380" w:lineRule="exact"/>
              <w:ind w:left="210" w:leftChars="100"/>
              <w:jc w:val="lef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  <w:t>其它：吉他、听音乐</w:t>
            </w:r>
          </w:p>
        </w:tc>
        <w:tc>
          <w:tcPr>
            <w:tcW w:w="222" w:type="dxa"/>
            <w:tcBorders>
              <w:left w:val="nil"/>
            </w:tcBorders>
          </w:tcPr>
          <w:p>
            <w:pPr>
              <w:snapToGrid w:val="0"/>
              <w:spacing w:line="360" w:lineRule="exact"/>
              <w:rPr>
                <w:rFonts w:asciiTheme="minorEastAsia" w:hAnsiTheme="minorEastAsia"/>
                <w:color w:val="262626" w:themeColor="text1" w:themeTint="D9"/>
                <w14:textFill>
                  <w14:solidFill>
                    <w14:schemeClr w14:val="tx1">
                      <w14:lumMod w14:val="85000"/>
                      <w14:lumOff w14:val="15000"/>
                    </w14:schemeClr>
                  </w14:solidFill>
                </w14:textFill>
              </w:rPr>
            </w:pPr>
          </w:p>
        </w:tc>
      </w:tr>
    </w:tbl>
    <w:p>
      <w:pPr>
        <w:snapToGrid w:val="0"/>
        <w:spacing w:line="20" w:lineRule="exact"/>
        <w:rPr>
          <w:rFonts w:ascii="微软雅黑" w:hAnsi="微软雅黑" w:eastAsia="微软雅黑"/>
        </w:rPr>
      </w:pPr>
    </w:p>
    <w:sectPr>
      <w:headerReference r:id="rId3" w:type="first"/>
      <w:pgSz w:w="11906" w:h="16838"/>
      <w:pgMar w:top="284" w:right="0" w:bottom="284" w:left="0" w:header="0" w:footer="0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7772400" cy="1470025"/>
              <wp:effectExtent l="0" t="0" r="0" b="0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1469877"/>
                      </a:xfrm>
                      <a:prstGeom prst="rect">
                        <a:avLst/>
                      </a:prstGeom>
                      <a:blipFill>
                        <a:blip r:embed="rId1"/>
                        <a:srcRect/>
                        <a:stretch>
                          <a:fillRect t="-243118" b="-160909"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0pt;height:115.75pt;width:612pt;mso-position-horizontal:right;mso-position-horizontal-relative:margin;z-index:251659264;v-text-anchor:middle;mso-width-relative:page;mso-height-relative:page;" filled="t" stroked="f" coordsize="21600,21600" o:gfxdata="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">
              <v:fill type="frame" on="t" focussize="0,0" recolor="t" rotate="t" r:id="rId1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posOffset>598805</wp:posOffset>
              </wp:positionH>
              <wp:positionV relativeFrom="paragraph">
                <wp:posOffset>1013460</wp:posOffset>
              </wp:positionV>
              <wp:extent cx="918210" cy="45720"/>
              <wp:effectExtent l="0" t="0" r="0" b="0"/>
              <wp:wrapNone/>
              <wp:docPr id="5" name="矩形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18429" cy="45719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left:47.15pt;margin-top:79.8pt;height:3.6pt;width:72.3pt;mso-position-horizontal-relative:margin;z-index:251661312;v-text-anchor:middle;mso-width-relative:page;mso-height-relative:page;" fillcolor="#FFFFFF [3212]" filled="t" stroked="f" coordsize="21600,21600" o:gfxdata="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MhcN52QAAAAoBAAAPAAAA&#10;AAAAAAEAIAAAACIAAABkcnMvZG93bnJldi54bWxQSwECFAAUAAAACACHTuJA7sW55k0CAAB7BAAA&#10;DgAAAAAAAAABACAAAAAoAQAAZHJzL2Uyb0RvYy54bWxQSwUGAAAAAAYABgBZAQAA5wUAAAAA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1172210</wp:posOffset>
              </wp:positionV>
              <wp:extent cx="2578735" cy="9589770"/>
              <wp:effectExtent l="0" t="0" r="0" b="0"/>
              <wp:wrapNone/>
              <wp:docPr id="2" name="矩形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578686" cy="9589477"/>
                      </a:xfrm>
                      <a:prstGeom prst="rect">
                        <a:avLst/>
                      </a:prstGeom>
                      <a:solidFill>
                        <a:schemeClr val="bg1">
                          <a:lumMod val="9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92.3pt;height:755.1pt;width:203.05pt;mso-position-horizontal:right;mso-position-horizontal-relative:margin;z-index:251658240;v-text-anchor:middle;mso-width-relative:page;mso-height-relative:page;" fillcolor="#F2F2F2 [3052]" filled="t" stroked="f" coordsize="21600,21600" o:gfxdata="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FuCPx/aAAAACQEAAA8AAAAAAAAAAQAgAAAAIgAAAGRycy9kb3ducmV2LnhtbFBLAQIU&#10;ABQAAAAIAIdO4kBfA2oaYwIAAKAEAAAOAAAAAAAAAAEAIAAAACkBAABkcnMvZTJvRG9jLnhtbFBL&#10;BQYAAAAABgAGAFkBAAD+BQAAAAA=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1"/>
  <w:bordersDoNotSurroundHeader w:val="1"/>
  <w:bordersDoNotSurroundFooter w:val="1"/>
  <w:attachedTemplate r:id="rId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9C5256"/>
    <w:rsid w:val="00004C02"/>
    <w:rsid w:val="0000669D"/>
    <w:rsid w:val="00125D6E"/>
    <w:rsid w:val="001942D5"/>
    <w:rsid w:val="001E36BB"/>
    <w:rsid w:val="00235C6A"/>
    <w:rsid w:val="002672C5"/>
    <w:rsid w:val="002B5AEB"/>
    <w:rsid w:val="002B631E"/>
    <w:rsid w:val="002D465F"/>
    <w:rsid w:val="003612DE"/>
    <w:rsid w:val="0037261B"/>
    <w:rsid w:val="00374AAB"/>
    <w:rsid w:val="003A4FA8"/>
    <w:rsid w:val="003D2522"/>
    <w:rsid w:val="00406E7C"/>
    <w:rsid w:val="004243E8"/>
    <w:rsid w:val="00501B48"/>
    <w:rsid w:val="00507377"/>
    <w:rsid w:val="00541A02"/>
    <w:rsid w:val="00562032"/>
    <w:rsid w:val="005739B8"/>
    <w:rsid w:val="00581774"/>
    <w:rsid w:val="005830E9"/>
    <w:rsid w:val="00595F06"/>
    <w:rsid w:val="005A043F"/>
    <w:rsid w:val="005A5746"/>
    <w:rsid w:val="005B5646"/>
    <w:rsid w:val="005E144F"/>
    <w:rsid w:val="005E2357"/>
    <w:rsid w:val="00614DDA"/>
    <w:rsid w:val="00616E38"/>
    <w:rsid w:val="006250F0"/>
    <w:rsid w:val="00680497"/>
    <w:rsid w:val="00761ECA"/>
    <w:rsid w:val="007B0D3B"/>
    <w:rsid w:val="007D156C"/>
    <w:rsid w:val="00812D04"/>
    <w:rsid w:val="00826982"/>
    <w:rsid w:val="00873A7F"/>
    <w:rsid w:val="008779B0"/>
    <w:rsid w:val="008C269E"/>
    <w:rsid w:val="008F1B37"/>
    <w:rsid w:val="009346DA"/>
    <w:rsid w:val="0095527F"/>
    <w:rsid w:val="00993A4A"/>
    <w:rsid w:val="009F7C7C"/>
    <w:rsid w:val="00A30E68"/>
    <w:rsid w:val="00A44E77"/>
    <w:rsid w:val="00A73E3C"/>
    <w:rsid w:val="00AA5977"/>
    <w:rsid w:val="00AE4B6C"/>
    <w:rsid w:val="00B35315"/>
    <w:rsid w:val="00B941C7"/>
    <w:rsid w:val="00B96823"/>
    <w:rsid w:val="00C17E0F"/>
    <w:rsid w:val="00C410EC"/>
    <w:rsid w:val="00C93E4A"/>
    <w:rsid w:val="00CB278F"/>
    <w:rsid w:val="00CC211C"/>
    <w:rsid w:val="00D2406E"/>
    <w:rsid w:val="00D51500"/>
    <w:rsid w:val="00D812D9"/>
    <w:rsid w:val="00E460F6"/>
    <w:rsid w:val="00E949A2"/>
    <w:rsid w:val="00EC1E72"/>
    <w:rsid w:val="00EC469C"/>
    <w:rsid w:val="00ED104A"/>
    <w:rsid w:val="00EE2795"/>
    <w:rsid w:val="00F00738"/>
    <w:rsid w:val="00F0383C"/>
    <w:rsid w:val="00F245EB"/>
    <w:rsid w:val="00F9088D"/>
    <w:rsid w:val="00FC591B"/>
    <w:rsid w:val="10EB5392"/>
    <w:rsid w:val="159C5256"/>
    <w:rsid w:val="1A635D08"/>
    <w:rsid w:val="2EDE2376"/>
    <w:rsid w:val="345B5B18"/>
    <w:rsid w:val="3F6420D4"/>
    <w:rsid w:val="48F43450"/>
    <w:rsid w:val="66784715"/>
    <w:rsid w:val="6C9437DF"/>
    <w:rsid w:val="6EDE1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7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Kingsoft\office6\script\resume_download_cache\c92e8e4b40f99d97b370092dbe83818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6">
      <a:majorFont>
        <a:latin typeface="Calibri Light"/>
        <a:ea typeface="微软雅黑"/>
        <a:cs typeface=""/>
      </a:majorFont>
      <a:minorFont>
        <a:latin typeface="Calibri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c92e8e4b40f99d97b370092dbe838180.docx</Template>
  <Pages>2</Pages>
  <Words>1155</Words>
  <Characters>1275</Characters>
  <Lines>9</Lines>
  <Paragraphs>2</Paragraphs>
  <TotalTime>1</TotalTime>
  <ScaleCrop>false</ScaleCrop>
  <LinksUpToDate>false</LinksUpToDate>
  <CharactersWithSpaces>1299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2018-06-11T06:36:00Z</dcterms:created>
  <dc:creator>hanbing</dc:creator>
  <cp:lastModifiedBy>hanbing</cp:lastModifiedBy>
  <dcterms:modified xsi:type="dcterms:W3CDTF">2018-06-11T07:08:53Z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RubyTemplateID">
    <vt:lpwstr>4</vt:lpwstr>
  </property>
  <property fmtid="{D5CDD505-2E9C-101B-9397-08002B2CF9AE}" pid="3" name="KSOProductBuildVer">
    <vt:lpwstr>2052-10.1.0.7400</vt:lpwstr>
  </property>
</Properties>
</file>